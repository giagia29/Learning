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000" w:firstRow="0" w:lastRow="0" w:firstColumn="0" w:lastColumn="0" w:noHBand="0" w:noVBand="0"/>
      </w:tblPr>
      <w:tblGrid>
        <w:gridCol w:w="1278"/>
        <w:gridCol w:w="1350"/>
        <w:gridCol w:w="2160"/>
        <w:gridCol w:w="900"/>
        <w:gridCol w:w="3151"/>
      </w:tblGrid>
      <w:tr w:rsidR="00797251" w14:paraId="410A6F9F" w14:textId="77777777">
        <w:trPr>
          <w:cantSplit/>
        </w:trPr>
        <w:tc>
          <w:tcPr>
            <w:tcW w:w="1278" w:type="dxa"/>
            <w:tcBorders>
              <w:top w:val="nil"/>
              <w:left w:val="nil"/>
              <w:bottom w:val="nil"/>
              <w:right w:val="nil"/>
            </w:tcBorders>
          </w:tcPr>
          <w:p w14:paraId="4CCA26B3" w14:textId="77777777" w:rsidR="00797251" w:rsidRDefault="00797251"/>
        </w:tc>
        <w:tc>
          <w:tcPr>
            <w:tcW w:w="7561" w:type="dxa"/>
            <w:gridSpan w:val="4"/>
            <w:tcBorders>
              <w:top w:val="nil"/>
              <w:left w:val="nil"/>
              <w:bottom w:val="nil"/>
              <w:right w:val="nil"/>
            </w:tcBorders>
          </w:tcPr>
          <w:p w14:paraId="023B892F" w14:textId="77777777" w:rsidR="00797251" w:rsidRDefault="00797251">
            <w:pPr>
              <w:pStyle w:val="Department"/>
            </w:pPr>
          </w:p>
        </w:tc>
      </w:tr>
      <w:tr w:rsidR="00797251" w14:paraId="718617B6"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nil"/>
              <w:bottom w:val="nil"/>
              <w:right w:val="nil"/>
            </w:tcBorders>
          </w:tcPr>
          <w:p w14:paraId="4868EC4C" w14:textId="77777777" w:rsidR="00797251" w:rsidRDefault="00797251">
            <w:pPr>
              <w:spacing w:before="3520"/>
            </w:pPr>
          </w:p>
        </w:tc>
        <w:tc>
          <w:tcPr>
            <w:tcW w:w="6211" w:type="dxa"/>
            <w:gridSpan w:val="3"/>
            <w:tcBorders>
              <w:top w:val="nil"/>
              <w:left w:val="nil"/>
              <w:bottom w:val="nil"/>
              <w:right w:val="nil"/>
            </w:tcBorders>
          </w:tcPr>
          <w:p w14:paraId="7C3DFFAA" w14:textId="77777777" w:rsidR="00797251" w:rsidRDefault="00797251">
            <w:pPr>
              <w:pStyle w:val="TOCBase"/>
              <w:tabs>
                <w:tab w:val="clear" w:pos="8640"/>
              </w:tabs>
              <w:spacing w:before="3520"/>
              <w:rPr>
                <w:caps w:val="0"/>
              </w:rPr>
            </w:pPr>
          </w:p>
        </w:tc>
      </w:tr>
      <w:tr w:rsidR="00797251" w14:paraId="429957F9"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4048A42B" w14:textId="77777777" w:rsidR="00797251" w:rsidRPr="001E6259" w:rsidRDefault="00797251">
            <w:pPr>
              <w:pStyle w:val="FSDMTitleCover"/>
              <w:jc w:val="right"/>
              <w:rPr>
                <w:b w:val="0"/>
                <w:bCs/>
                <w:sz w:val="34"/>
                <w:szCs w:val="34"/>
              </w:rPr>
            </w:pPr>
            <w:r w:rsidRPr="001E6259">
              <w:rPr>
                <w:b w:val="0"/>
                <w:bCs/>
                <w:sz w:val="34"/>
                <w:szCs w:val="34"/>
              </w:rPr>
              <w:t>Project:</w:t>
            </w:r>
          </w:p>
        </w:tc>
        <w:tc>
          <w:tcPr>
            <w:tcW w:w="6211" w:type="dxa"/>
            <w:gridSpan w:val="3"/>
            <w:tcBorders>
              <w:top w:val="double" w:sz="6" w:space="0" w:color="auto"/>
              <w:left w:val="nil"/>
              <w:bottom w:val="nil"/>
              <w:right w:val="double" w:sz="6" w:space="0" w:color="auto"/>
            </w:tcBorders>
            <w:shd w:val="pct5" w:color="auto" w:fill="auto"/>
          </w:tcPr>
          <w:p w14:paraId="3DCED39F" w14:textId="77777777" w:rsidR="00E23F2A" w:rsidRPr="001E6259" w:rsidRDefault="004964BC" w:rsidP="000727E4">
            <w:pPr>
              <w:pStyle w:val="FSDMTitleCover"/>
              <w:rPr>
                <w:b w:val="0"/>
                <w:bCs/>
                <w:sz w:val="34"/>
                <w:szCs w:val="34"/>
              </w:rPr>
            </w:pPr>
            <w:r>
              <w:rPr>
                <w:b w:val="0"/>
                <w:bCs/>
                <w:sz w:val="34"/>
                <w:szCs w:val="34"/>
              </w:rPr>
              <w:t xml:space="preserve">University </w:t>
            </w:r>
            <w:r w:rsidR="000727E4">
              <w:rPr>
                <w:b w:val="0"/>
                <w:bCs/>
                <w:sz w:val="34"/>
                <w:szCs w:val="34"/>
              </w:rPr>
              <w:t>Food System (UF</w:t>
            </w:r>
            <w:r>
              <w:rPr>
                <w:b w:val="0"/>
                <w:bCs/>
                <w:sz w:val="34"/>
                <w:szCs w:val="34"/>
              </w:rPr>
              <w:t>S)</w:t>
            </w:r>
          </w:p>
        </w:tc>
      </w:tr>
      <w:tr w:rsidR="00797251" w14:paraId="749C4BBB"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0FD0C3CD" w14:textId="77777777" w:rsidR="00797251" w:rsidRPr="001E6259" w:rsidRDefault="00797251">
            <w:pPr>
              <w:pStyle w:val="FSDMTitleCover"/>
              <w:jc w:val="right"/>
              <w:rPr>
                <w:b w:val="0"/>
                <w:bCs/>
                <w:sz w:val="34"/>
                <w:szCs w:val="34"/>
              </w:rPr>
            </w:pPr>
            <w:r w:rsidRPr="001E6259">
              <w:rPr>
                <w:b w:val="0"/>
                <w:bCs/>
                <w:sz w:val="34"/>
                <w:szCs w:val="34"/>
              </w:rPr>
              <w:t>Team No.:</w:t>
            </w:r>
          </w:p>
        </w:tc>
        <w:tc>
          <w:tcPr>
            <w:tcW w:w="6211" w:type="dxa"/>
            <w:gridSpan w:val="3"/>
            <w:tcBorders>
              <w:top w:val="double" w:sz="6" w:space="0" w:color="auto"/>
              <w:left w:val="nil"/>
              <w:bottom w:val="nil"/>
              <w:right w:val="double" w:sz="6" w:space="0" w:color="auto"/>
            </w:tcBorders>
            <w:shd w:val="pct5" w:color="auto" w:fill="auto"/>
          </w:tcPr>
          <w:p w14:paraId="56F448DE" w14:textId="77777777" w:rsidR="00797251" w:rsidRPr="001E6259" w:rsidRDefault="008A2009">
            <w:pPr>
              <w:pStyle w:val="FSDMTitleCover"/>
              <w:rPr>
                <w:b w:val="0"/>
                <w:bCs/>
                <w:sz w:val="34"/>
                <w:szCs w:val="34"/>
              </w:rPr>
            </w:pPr>
            <w:r w:rsidRPr="001E6259">
              <w:rPr>
                <w:b w:val="0"/>
                <w:bCs/>
                <w:sz w:val="34"/>
                <w:szCs w:val="34"/>
              </w:rPr>
              <w:t xml:space="preserve">Team </w:t>
            </w:r>
            <w:r w:rsidR="007500F5">
              <w:rPr>
                <w:b w:val="0"/>
                <w:bCs/>
                <w:sz w:val="34"/>
                <w:szCs w:val="34"/>
              </w:rPr>
              <w:t>3</w:t>
            </w:r>
          </w:p>
        </w:tc>
      </w:tr>
      <w:tr w:rsidR="00797251" w14:paraId="1031323D"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double" w:sz="6" w:space="0" w:color="auto"/>
              <w:left w:val="double" w:sz="6" w:space="0" w:color="auto"/>
              <w:bottom w:val="nil"/>
              <w:right w:val="nil"/>
            </w:tcBorders>
            <w:shd w:val="pct5" w:color="auto" w:fill="auto"/>
          </w:tcPr>
          <w:p w14:paraId="2B123208" w14:textId="77777777" w:rsidR="00797251" w:rsidRPr="001E6259" w:rsidRDefault="00797251">
            <w:pPr>
              <w:pStyle w:val="FSDMSubtitleCover"/>
              <w:tabs>
                <w:tab w:val="clear" w:pos="2880"/>
                <w:tab w:val="clear" w:pos="3600"/>
              </w:tabs>
              <w:jc w:val="right"/>
              <w:rPr>
                <w:szCs w:val="34"/>
              </w:rPr>
            </w:pPr>
            <w:r w:rsidRPr="001E6259">
              <w:rPr>
                <w:szCs w:val="34"/>
              </w:rPr>
              <w:t>Class:</w:t>
            </w:r>
          </w:p>
        </w:tc>
        <w:tc>
          <w:tcPr>
            <w:tcW w:w="6211" w:type="dxa"/>
            <w:gridSpan w:val="3"/>
            <w:tcBorders>
              <w:top w:val="double" w:sz="6" w:space="0" w:color="auto"/>
              <w:left w:val="nil"/>
              <w:bottom w:val="nil"/>
              <w:right w:val="double" w:sz="6" w:space="0" w:color="auto"/>
            </w:tcBorders>
            <w:shd w:val="pct5" w:color="auto" w:fill="auto"/>
          </w:tcPr>
          <w:p w14:paraId="7416225D" w14:textId="77777777" w:rsidR="00797251" w:rsidRPr="001E6259" w:rsidRDefault="00E21391" w:rsidP="009D3FE2">
            <w:pPr>
              <w:pStyle w:val="FSDMSubtitleCover"/>
              <w:tabs>
                <w:tab w:val="clear" w:pos="2880"/>
                <w:tab w:val="clear" w:pos="3600"/>
              </w:tabs>
              <w:rPr>
                <w:szCs w:val="34"/>
              </w:rPr>
            </w:pPr>
            <w:r w:rsidRPr="001E6259">
              <w:rPr>
                <w:szCs w:val="34"/>
              </w:rPr>
              <w:t xml:space="preserve">CSE 3310; </w:t>
            </w:r>
            <w:r w:rsidR="00171152">
              <w:rPr>
                <w:szCs w:val="34"/>
              </w:rPr>
              <w:t>Fall</w:t>
            </w:r>
            <w:r w:rsidR="00A07A08">
              <w:rPr>
                <w:szCs w:val="34"/>
              </w:rPr>
              <w:t xml:space="preserve"> </w:t>
            </w:r>
            <w:r w:rsidR="00877D56">
              <w:rPr>
                <w:szCs w:val="34"/>
              </w:rPr>
              <w:t>2021</w:t>
            </w:r>
          </w:p>
        </w:tc>
      </w:tr>
      <w:tr w:rsidR="00797251" w14:paraId="4785D90C"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nil"/>
              <w:right w:val="nil"/>
            </w:tcBorders>
            <w:shd w:val="pct5" w:color="auto" w:fill="auto"/>
          </w:tcPr>
          <w:p w14:paraId="4A6109BA" w14:textId="77777777" w:rsidR="00797251" w:rsidRPr="001E6259" w:rsidRDefault="00797251">
            <w:pPr>
              <w:pStyle w:val="FSDMSubtitleCover"/>
              <w:tabs>
                <w:tab w:val="clear" w:pos="2880"/>
                <w:tab w:val="clear" w:pos="3600"/>
              </w:tabs>
              <w:jc w:val="right"/>
              <w:rPr>
                <w:szCs w:val="34"/>
              </w:rPr>
            </w:pPr>
            <w:r w:rsidRPr="001E6259">
              <w:rPr>
                <w:szCs w:val="34"/>
              </w:rPr>
              <w:t xml:space="preserve"> Module:</w:t>
            </w:r>
          </w:p>
        </w:tc>
        <w:tc>
          <w:tcPr>
            <w:tcW w:w="6211" w:type="dxa"/>
            <w:gridSpan w:val="3"/>
            <w:tcBorders>
              <w:top w:val="nil"/>
              <w:left w:val="nil"/>
              <w:bottom w:val="nil"/>
              <w:right w:val="double" w:sz="6" w:space="0" w:color="auto"/>
            </w:tcBorders>
            <w:shd w:val="pct5" w:color="auto" w:fill="auto"/>
          </w:tcPr>
          <w:p w14:paraId="07BF0DEC" w14:textId="77777777" w:rsidR="00797251" w:rsidRPr="001E6259" w:rsidRDefault="00797251">
            <w:pPr>
              <w:pStyle w:val="FSDMSubtitleCover"/>
              <w:tabs>
                <w:tab w:val="clear" w:pos="2880"/>
                <w:tab w:val="clear" w:pos="3600"/>
              </w:tabs>
              <w:rPr>
                <w:szCs w:val="34"/>
              </w:rPr>
            </w:pPr>
            <w:r w:rsidRPr="001E6259">
              <w:rPr>
                <w:szCs w:val="34"/>
              </w:rPr>
              <w:t>System Requirements Analysis (SRA)</w:t>
            </w:r>
          </w:p>
        </w:tc>
      </w:tr>
      <w:tr w:rsidR="00797251" w14:paraId="014C66E2" w14:textId="77777777" w:rsidTr="00E23F2A">
        <w:tblPrEx>
          <w:tblBorders>
            <w:top w:val="single" w:sz="6" w:space="0" w:color="auto"/>
            <w:left w:val="single" w:sz="6" w:space="0" w:color="auto"/>
            <w:bottom w:val="single" w:sz="6" w:space="0" w:color="auto"/>
            <w:right w:val="single" w:sz="6" w:space="0" w:color="auto"/>
          </w:tblBorders>
        </w:tblPrEx>
        <w:tc>
          <w:tcPr>
            <w:tcW w:w="2628" w:type="dxa"/>
            <w:gridSpan w:val="2"/>
            <w:tcBorders>
              <w:top w:val="nil"/>
              <w:left w:val="double" w:sz="6" w:space="0" w:color="auto"/>
              <w:bottom w:val="double" w:sz="6" w:space="0" w:color="auto"/>
              <w:right w:val="nil"/>
            </w:tcBorders>
            <w:shd w:val="pct5" w:color="auto" w:fill="auto"/>
          </w:tcPr>
          <w:p w14:paraId="74E471AE" w14:textId="77777777" w:rsidR="00797251" w:rsidRPr="001E6259" w:rsidRDefault="00797251">
            <w:pPr>
              <w:pStyle w:val="FSDMSubtitleCover"/>
              <w:tabs>
                <w:tab w:val="clear" w:pos="2880"/>
                <w:tab w:val="clear" w:pos="3600"/>
              </w:tabs>
              <w:jc w:val="right"/>
              <w:rPr>
                <w:szCs w:val="34"/>
              </w:rPr>
            </w:pPr>
            <w:r w:rsidRPr="001E6259">
              <w:rPr>
                <w:szCs w:val="34"/>
              </w:rPr>
              <w:t>Deliverable:</w:t>
            </w:r>
          </w:p>
        </w:tc>
        <w:tc>
          <w:tcPr>
            <w:tcW w:w="6211" w:type="dxa"/>
            <w:gridSpan w:val="3"/>
            <w:tcBorders>
              <w:top w:val="nil"/>
              <w:left w:val="nil"/>
              <w:bottom w:val="double" w:sz="6" w:space="0" w:color="auto"/>
              <w:right w:val="double" w:sz="6" w:space="0" w:color="auto"/>
            </w:tcBorders>
            <w:shd w:val="pct5" w:color="auto" w:fill="auto"/>
          </w:tcPr>
          <w:p w14:paraId="7AEA159F" w14:textId="77777777" w:rsidR="00797251" w:rsidRPr="001E6259" w:rsidRDefault="00797251">
            <w:pPr>
              <w:pStyle w:val="FSDMSubtitleCover"/>
              <w:tabs>
                <w:tab w:val="clear" w:pos="2880"/>
                <w:tab w:val="clear" w:pos="3600"/>
              </w:tabs>
              <w:rPr>
                <w:szCs w:val="34"/>
              </w:rPr>
            </w:pPr>
            <w:r w:rsidRPr="001E6259">
              <w:rPr>
                <w:szCs w:val="34"/>
              </w:rPr>
              <w:t>SRA Document</w:t>
            </w:r>
          </w:p>
        </w:tc>
      </w:tr>
      <w:tr w:rsidR="00797251" w14:paraId="1FCF09CC" w14:textId="77777777" w:rsidTr="00E23F2A">
        <w:tc>
          <w:tcPr>
            <w:tcW w:w="2628" w:type="dxa"/>
            <w:gridSpan w:val="2"/>
            <w:tcBorders>
              <w:top w:val="nil"/>
              <w:left w:val="nil"/>
              <w:bottom w:val="nil"/>
              <w:right w:val="nil"/>
            </w:tcBorders>
          </w:tcPr>
          <w:p w14:paraId="6B1391CA" w14:textId="77777777" w:rsidR="00797251" w:rsidRDefault="00797251">
            <w:pPr>
              <w:pStyle w:val="Date"/>
              <w:jc w:val="right"/>
            </w:pPr>
            <w:bookmarkStart w:id="0" w:name="_Toc316285597"/>
            <w:bookmarkStart w:id="1" w:name="_Toc316286030"/>
            <w:bookmarkStart w:id="2" w:name="_Toc316288961"/>
            <w:r>
              <w:t>Version:</w:t>
            </w:r>
          </w:p>
        </w:tc>
        <w:tc>
          <w:tcPr>
            <w:tcW w:w="2160" w:type="dxa"/>
            <w:tcBorders>
              <w:top w:val="nil"/>
              <w:left w:val="nil"/>
              <w:bottom w:val="nil"/>
              <w:right w:val="nil"/>
            </w:tcBorders>
          </w:tcPr>
          <w:p w14:paraId="68CCDA3C" w14:textId="77777777" w:rsidR="00797251" w:rsidRDefault="00797251">
            <w:pPr>
              <w:pStyle w:val="Date"/>
              <w:jc w:val="left"/>
            </w:pPr>
            <w:bookmarkStart w:id="3" w:name="version"/>
            <w:r>
              <w:t>[</w:t>
            </w:r>
            <w:bookmarkEnd w:id="3"/>
            <w:r>
              <w:t>1.0]</w:t>
            </w:r>
          </w:p>
        </w:tc>
        <w:tc>
          <w:tcPr>
            <w:tcW w:w="900" w:type="dxa"/>
            <w:tcBorders>
              <w:top w:val="nil"/>
              <w:left w:val="nil"/>
              <w:bottom w:val="nil"/>
              <w:right w:val="nil"/>
            </w:tcBorders>
          </w:tcPr>
          <w:p w14:paraId="15DD0BBD" w14:textId="77777777" w:rsidR="00797251" w:rsidRDefault="00797251">
            <w:pPr>
              <w:pStyle w:val="Date"/>
              <w:jc w:val="right"/>
            </w:pPr>
            <w:r>
              <w:t>Date:</w:t>
            </w:r>
          </w:p>
        </w:tc>
        <w:tc>
          <w:tcPr>
            <w:tcW w:w="3151" w:type="dxa"/>
            <w:tcBorders>
              <w:top w:val="nil"/>
              <w:left w:val="nil"/>
              <w:bottom w:val="nil"/>
              <w:right w:val="nil"/>
            </w:tcBorders>
          </w:tcPr>
          <w:p w14:paraId="5C180044" w14:textId="77777777" w:rsidR="00797251" w:rsidRDefault="00797251" w:rsidP="00E72EB3">
            <w:pPr>
              <w:pStyle w:val="Date"/>
              <w:jc w:val="left"/>
            </w:pPr>
            <w:bookmarkStart w:id="4" w:name="v_date"/>
            <w:r>
              <w:t>[</w:t>
            </w:r>
            <w:r w:rsidR="00E72EB3">
              <w:t>10/28</w:t>
            </w:r>
            <w:r w:rsidR="00606B80">
              <w:t>/2021</w:t>
            </w:r>
            <w:r>
              <w:t>]</w:t>
            </w:r>
            <w:bookmarkEnd w:id="0"/>
            <w:bookmarkEnd w:id="1"/>
            <w:bookmarkEnd w:id="2"/>
            <w:bookmarkEnd w:id="4"/>
          </w:p>
        </w:tc>
      </w:tr>
    </w:tbl>
    <w:p w14:paraId="64B78976" w14:textId="77777777" w:rsidR="00797251" w:rsidRDefault="00797251">
      <w:pPr>
        <w:pStyle w:val="Names"/>
      </w:pPr>
    </w:p>
    <w:p w14:paraId="7021501A" w14:textId="77777777" w:rsidR="00797251" w:rsidRDefault="00797251">
      <w:pPr>
        <w:pStyle w:val="Names"/>
      </w:pPr>
    </w:p>
    <w:p w14:paraId="490AE649" w14:textId="77777777" w:rsidR="00797251" w:rsidRDefault="00797251">
      <w:pPr>
        <w:pStyle w:val="Names"/>
      </w:pPr>
    </w:p>
    <w:p w14:paraId="42316DA3" w14:textId="77777777" w:rsidR="00797251" w:rsidRDefault="00797251">
      <w:pPr>
        <w:pStyle w:val="Names"/>
      </w:pPr>
    </w:p>
    <w:p w14:paraId="7D47EE5D" w14:textId="77777777" w:rsidR="00797251" w:rsidRDefault="00797251">
      <w:pPr>
        <w:pStyle w:val="Names"/>
      </w:pPr>
    </w:p>
    <w:p w14:paraId="4B90520E" w14:textId="77777777" w:rsidR="00797251" w:rsidRDefault="00797251">
      <w:pPr>
        <w:pStyle w:val="Names"/>
      </w:pPr>
    </w:p>
    <w:p w14:paraId="7AA8CF0E" w14:textId="77777777" w:rsidR="00797251" w:rsidRDefault="00797251">
      <w:pPr>
        <w:pStyle w:val="Names"/>
      </w:pPr>
    </w:p>
    <w:p w14:paraId="391C4279" w14:textId="77777777" w:rsidR="00797251" w:rsidRDefault="00797251">
      <w:pPr>
        <w:pStyle w:val="Names"/>
      </w:pPr>
    </w:p>
    <w:p w14:paraId="0C2EF580" w14:textId="77777777" w:rsidR="00797251" w:rsidRDefault="00797251">
      <w:pPr>
        <w:pStyle w:val="RevisionHistory"/>
        <w:sectPr w:rsidR="00797251">
          <w:footerReference w:type="default" r:id="rId8"/>
          <w:footerReference w:type="first" r:id="rId9"/>
          <w:type w:val="continuous"/>
          <w:pgSz w:w="12240" w:h="15840"/>
          <w:pgMar w:top="965" w:right="1800" w:bottom="965" w:left="1800" w:header="720" w:footer="720" w:gutter="0"/>
          <w:pgNumType w:fmt="lowerRoman" w:start="1"/>
          <w:cols w:space="720"/>
          <w:titlePg/>
        </w:sectPr>
      </w:pPr>
    </w:p>
    <w:p w14:paraId="008CE54D" w14:textId="77777777" w:rsidR="00797251" w:rsidRDefault="00CF74D9" w:rsidP="007500F5">
      <w:pPr>
        <w:pStyle w:val="ContributorHeading"/>
      </w:pPr>
      <w:r>
        <w:lastRenderedPageBreak/>
        <w:t>Contributors</w:t>
      </w:r>
      <w:r w:rsidR="00797251">
        <w:t>:</w:t>
      </w:r>
    </w:p>
    <w:p w14:paraId="38457E7C" w14:textId="77777777" w:rsidR="007500F5" w:rsidRPr="00EE27B4" w:rsidRDefault="007500F5" w:rsidP="007500F5">
      <w:pPr>
        <w:jc w:val="center"/>
        <w:rPr>
          <w:sz w:val="32"/>
          <w:szCs w:val="32"/>
        </w:rPr>
      </w:pPr>
      <w:r w:rsidRPr="00EE27B4">
        <w:rPr>
          <w:sz w:val="32"/>
          <w:szCs w:val="32"/>
        </w:rPr>
        <w:t xml:space="preserve">Cameron </w:t>
      </w:r>
      <w:proofErr w:type="spellStart"/>
      <w:r w:rsidRPr="00EE27B4">
        <w:rPr>
          <w:sz w:val="32"/>
          <w:szCs w:val="32"/>
        </w:rPr>
        <w:t>Chilcoat</w:t>
      </w:r>
      <w:proofErr w:type="spellEnd"/>
    </w:p>
    <w:p w14:paraId="5D1227C6" w14:textId="77777777" w:rsidR="007500F5" w:rsidRPr="00EE27B4" w:rsidRDefault="007500F5" w:rsidP="007500F5">
      <w:pPr>
        <w:jc w:val="center"/>
        <w:rPr>
          <w:sz w:val="32"/>
          <w:szCs w:val="32"/>
        </w:rPr>
      </w:pPr>
      <w:proofErr w:type="spellStart"/>
      <w:r w:rsidRPr="00EE27B4">
        <w:rPr>
          <w:sz w:val="32"/>
          <w:szCs w:val="32"/>
        </w:rPr>
        <w:t>Ja’Lun</w:t>
      </w:r>
      <w:proofErr w:type="spellEnd"/>
      <w:r w:rsidRPr="00EE27B4">
        <w:rPr>
          <w:sz w:val="32"/>
          <w:szCs w:val="32"/>
        </w:rPr>
        <w:t xml:space="preserve"> Morris</w:t>
      </w:r>
    </w:p>
    <w:p w14:paraId="1C8CBC3C" w14:textId="77777777" w:rsidR="007500F5" w:rsidRPr="00EE27B4" w:rsidRDefault="007500F5" w:rsidP="007500F5">
      <w:pPr>
        <w:jc w:val="center"/>
        <w:rPr>
          <w:sz w:val="32"/>
          <w:szCs w:val="32"/>
        </w:rPr>
      </w:pPr>
      <w:proofErr w:type="spellStart"/>
      <w:r w:rsidRPr="00EE27B4">
        <w:rPr>
          <w:sz w:val="32"/>
          <w:szCs w:val="32"/>
        </w:rPr>
        <w:t>Sumaita</w:t>
      </w:r>
      <w:proofErr w:type="spellEnd"/>
      <w:r w:rsidRPr="00EE27B4">
        <w:rPr>
          <w:sz w:val="32"/>
          <w:szCs w:val="32"/>
        </w:rPr>
        <w:t xml:space="preserve"> </w:t>
      </w:r>
      <w:proofErr w:type="spellStart"/>
      <w:r w:rsidRPr="00EE27B4">
        <w:rPr>
          <w:sz w:val="32"/>
          <w:szCs w:val="32"/>
        </w:rPr>
        <w:t>Sabaha</w:t>
      </w:r>
      <w:proofErr w:type="spellEnd"/>
    </w:p>
    <w:p w14:paraId="5E1E1373" w14:textId="77777777" w:rsidR="007500F5" w:rsidRPr="00EE27B4" w:rsidRDefault="007500F5" w:rsidP="007500F5">
      <w:pPr>
        <w:jc w:val="center"/>
        <w:rPr>
          <w:sz w:val="32"/>
          <w:szCs w:val="32"/>
        </w:rPr>
      </w:pPr>
      <w:r w:rsidRPr="00EE27B4">
        <w:rPr>
          <w:sz w:val="32"/>
          <w:szCs w:val="32"/>
        </w:rPr>
        <w:t>Gia Dao</w:t>
      </w:r>
    </w:p>
    <w:p w14:paraId="42DD11D2" w14:textId="77777777" w:rsidR="00797251" w:rsidRPr="00EE27B4" w:rsidRDefault="00797251">
      <w:pPr>
        <w:pStyle w:val="ContributorList"/>
        <w:rPr>
          <w:sz w:val="32"/>
          <w:szCs w:val="32"/>
        </w:rPr>
      </w:pPr>
    </w:p>
    <w:p w14:paraId="36018679" w14:textId="77777777" w:rsidR="00A07A08" w:rsidRDefault="00A07A08" w:rsidP="00A07A08">
      <w:pPr>
        <w:pStyle w:val="RevisionHistory"/>
      </w:pPr>
    </w:p>
    <w:p w14:paraId="739099FC" w14:textId="77777777" w:rsidR="00A07A08" w:rsidRDefault="00A07A08" w:rsidP="00A07A08">
      <w:pPr>
        <w:pStyle w:val="RevisionHistory"/>
      </w:pPr>
    </w:p>
    <w:p w14:paraId="0D704413" w14:textId="77777777" w:rsidR="00A07A08" w:rsidRPr="00A07A08" w:rsidRDefault="00A07A08" w:rsidP="00A07A08">
      <w:pPr>
        <w:pStyle w:val="RevisionHistory"/>
      </w:pPr>
    </w:p>
    <w:p w14:paraId="26F03331" w14:textId="77777777" w:rsidR="00EA279C" w:rsidRDefault="00EA279C" w:rsidP="00EA279C">
      <w:pPr>
        <w:pStyle w:val="RevisionHistory"/>
      </w:pPr>
    </w:p>
    <w:p w14:paraId="67E8B1AB" w14:textId="77777777" w:rsidR="00EA279C" w:rsidRPr="00EA279C" w:rsidRDefault="00EA279C" w:rsidP="00EA279C">
      <w:pPr>
        <w:pStyle w:val="RevisionHistory"/>
      </w:pPr>
    </w:p>
    <w:p w14:paraId="64F4E946" w14:textId="77777777" w:rsidR="00797251" w:rsidRDefault="00797251">
      <w:pPr>
        <w:pStyle w:val="RevisionHistory"/>
        <w:rPr>
          <w:rFonts w:ascii="Arial" w:hAnsi="Arial"/>
        </w:rPr>
      </w:pPr>
      <w:r>
        <w:t>Revision History</w:t>
      </w:r>
    </w:p>
    <w:tbl>
      <w:tblPr>
        <w:tblW w:w="8280" w:type="dxa"/>
        <w:tblInd w:w="108" w:type="dxa"/>
        <w:tblBorders>
          <w:top w:val="single" w:sz="12" w:space="0" w:color="auto"/>
          <w:left w:val="doub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0"/>
        <w:gridCol w:w="1170"/>
        <w:gridCol w:w="1620"/>
        <w:gridCol w:w="1805"/>
        <w:gridCol w:w="2695"/>
      </w:tblGrid>
      <w:tr w:rsidR="00797251" w14:paraId="0252FCE3" w14:textId="77777777">
        <w:trPr>
          <w:tblHeader/>
        </w:trPr>
        <w:tc>
          <w:tcPr>
            <w:tcW w:w="990" w:type="dxa"/>
            <w:tcBorders>
              <w:top w:val="single" w:sz="12" w:space="0" w:color="auto"/>
              <w:left w:val="single" w:sz="12" w:space="0" w:color="auto"/>
              <w:bottom w:val="single" w:sz="6" w:space="0" w:color="auto"/>
              <w:right w:val="single" w:sz="6" w:space="0" w:color="auto"/>
            </w:tcBorders>
            <w:shd w:val="pct5" w:color="auto" w:fill="auto"/>
          </w:tcPr>
          <w:p w14:paraId="22A621CF" w14:textId="77777777" w:rsidR="00797251" w:rsidRDefault="00797251">
            <w:pPr>
              <w:pStyle w:val="TableColumnHeading"/>
            </w:pPr>
            <w:r>
              <w:t>Version number</w:t>
            </w:r>
          </w:p>
        </w:tc>
        <w:tc>
          <w:tcPr>
            <w:tcW w:w="1170" w:type="dxa"/>
            <w:tcBorders>
              <w:top w:val="single" w:sz="12" w:space="0" w:color="auto"/>
              <w:left w:val="single" w:sz="6" w:space="0" w:color="auto"/>
              <w:bottom w:val="single" w:sz="6" w:space="0" w:color="auto"/>
              <w:right w:val="single" w:sz="6" w:space="0" w:color="auto"/>
            </w:tcBorders>
            <w:shd w:val="pct5" w:color="auto" w:fill="auto"/>
          </w:tcPr>
          <w:p w14:paraId="5A6BD3F2" w14:textId="77777777" w:rsidR="00797251" w:rsidRDefault="00797251">
            <w:pPr>
              <w:pStyle w:val="TableColumnHeading"/>
            </w:pPr>
            <w:r>
              <w:t>Date</w:t>
            </w:r>
          </w:p>
        </w:tc>
        <w:tc>
          <w:tcPr>
            <w:tcW w:w="1620" w:type="dxa"/>
            <w:tcBorders>
              <w:top w:val="single" w:sz="12" w:space="0" w:color="auto"/>
              <w:left w:val="single" w:sz="6" w:space="0" w:color="auto"/>
              <w:bottom w:val="single" w:sz="6" w:space="0" w:color="auto"/>
              <w:right w:val="single" w:sz="6" w:space="0" w:color="auto"/>
            </w:tcBorders>
            <w:shd w:val="pct5" w:color="auto" w:fill="auto"/>
          </w:tcPr>
          <w:p w14:paraId="75AECB45" w14:textId="77777777" w:rsidR="00797251" w:rsidRDefault="00797251">
            <w:pPr>
              <w:pStyle w:val="TableColumnHeading"/>
            </w:pPr>
            <w:r>
              <w:t>Originator</w:t>
            </w:r>
          </w:p>
        </w:tc>
        <w:tc>
          <w:tcPr>
            <w:tcW w:w="1805" w:type="dxa"/>
            <w:tcBorders>
              <w:top w:val="single" w:sz="12" w:space="0" w:color="auto"/>
              <w:left w:val="single" w:sz="6" w:space="0" w:color="auto"/>
              <w:bottom w:val="single" w:sz="6" w:space="0" w:color="auto"/>
              <w:right w:val="nil"/>
            </w:tcBorders>
            <w:shd w:val="pct5" w:color="auto" w:fill="auto"/>
          </w:tcPr>
          <w:p w14:paraId="4DB90689" w14:textId="77777777" w:rsidR="00797251" w:rsidRDefault="00797251">
            <w:pPr>
              <w:pStyle w:val="TableColumnHeading"/>
            </w:pPr>
            <w:r>
              <w:t>Reason for change</w:t>
            </w:r>
          </w:p>
        </w:tc>
        <w:tc>
          <w:tcPr>
            <w:tcW w:w="2695" w:type="dxa"/>
            <w:tcBorders>
              <w:top w:val="single" w:sz="12" w:space="0" w:color="auto"/>
              <w:left w:val="double" w:sz="12" w:space="0" w:color="auto"/>
              <w:bottom w:val="single" w:sz="6" w:space="0" w:color="auto"/>
              <w:right w:val="single" w:sz="6" w:space="0" w:color="auto"/>
            </w:tcBorders>
            <w:shd w:val="pct5" w:color="auto" w:fill="auto"/>
          </w:tcPr>
          <w:p w14:paraId="4E3C81F9" w14:textId="77777777" w:rsidR="00797251" w:rsidRDefault="00797251">
            <w:pPr>
              <w:pStyle w:val="TableColumnHeading"/>
            </w:pPr>
            <w:r>
              <w:t>High level description of changes</w:t>
            </w:r>
          </w:p>
        </w:tc>
      </w:tr>
      <w:tr w:rsidR="00797251" w14:paraId="5A0A73C2" w14:textId="77777777">
        <w:trPr>
          <w:tblHeader/>
        </w:trPr>
        <w:tc>
          <w:tcPr>
            <w:tcW w:w="990" w:type="dxa"/>
            <w:tcBorders>
              <w:top w:val="single" w:sz="6" w:space="0" w:color="auto"/>
              <w:left w:val="single" w:sz="12" w:space="0" w:color="auto"/>
              <w:bottom w:val="single" w:sz="6" w:space="0" w:color="auto"/>
              <w:right w:val="single" w:sz="6" w:space="0" w:color="auto"/>
            </w:tcBorders>
          </w:tcPr>
          <w:p w14:paraId="44BC3242" w14:textId="77777777" w:rsidR="00797251" w:rsidRDefault="00797251">
            <w:pPr>
              <w:pStyle w:val="Tabletext"/>
            </w:pPr>
            <w:r>
              <w:t>1.0</w:t>
            </w:r>
          </w:p>
        </w:tc>
        <w:tc>
          <w:tcPr>
            <w:tcW w:w="1170" w:type="dxa"/>
            <w:tcBorders>
              <w:top w:val="single" w:sz="6" w:space="0" w:color="auto"/>
              <w:left w:val="single" w:sz="6" w:space="0" w:color="auto"/>
              <w:bottom w:val="single" w:sz="6" w:space="0" w:color="auto"/>
              <w:right w:val="single" w:sz="6" w:space="0" w:color="auto"/>
            </w:tcBorders>
          </w:tcPr>
          <w:p w14:paraId="02E0E4C0" w14:textId="77777777" w:rsidR="00797251" w:rsidRDefault="00E72EB3" w:rsidP="00E72EB3">
            <w:pPr>
              <w:pStyle w:val="Tabletext"/>
            </w:pPr>
            <w:r>
              <w:t>10/28</w:t>
            </w:r>
            <w:r w:rsidR="00606B80">
              <w:t>/2021</w:t>
            </w:r>
          </w:p>
        </w:tc>
        <w:tc>
          <w:tcPr>
            <w:tcW w:w="1620" w:type="dxa"/>
            <w:tcBorders>
              <w:top w:val="single" w:sz="6" w:space="0" w:color="auto"/>
              <w:left w:val="single" w:sz="6" w:space="0" w:color="auto"/>
              <w:bottom w:val="single" w:sz="6" w:space="0" w:color="auto"/>
              <w:right w:val="single" w:sz="6" w:space="0" w:color="auto"/>
            </w:tcBorders>
          </w:tcPr>
          <w:p w14:paraId="08B44AE8" w14:textId="77777777" w:rsidR="00797251" w:rsidRDefault="00606B80">
            <w:pPr>
              <w:pStyle w:val="Tabletext"/>
            </w:pPr>
            <w:r>
              <w:t>Team#</w:t>
            </w:r>
          </w:p>
        </w:tc>
        <w:tc>
          <w:tcPr>
            <w:tcW w:w="1805" w:type="dxa"/>
            <w:tcBorders>
              <w:top w:val="single" w:sz="6" w:space="0" w:color="auto"/>
              <w:left w:val="single" w:sz="6" w:space="0" w:color="auto"/>
              <w:bottom w:val="single" w:sz="6" w:space="0" w:color="auto"/>
              <w:right w:val="nil"/>
            </w:tcBorders>
          </w:tcPr>
          <w:p w14:paraId="07AA5FC2" w14:textId="77777777" w:rsidR="00797251" w:rsidRDefault="00797251">
            <w:pPr>
              <w:pStyle w:val="Tabletext"/>
            </w:pPr>
            <w:r>
              <w:t>Initial draft</w:t>
            </w:r>
          </w:p>
        </w:tc>
        <w:tc>
          <w:tcPr>
            <w:tcW w:w="2695" w:type="dxa"/>
            <w:tcBorders>
              <w:top w:val="single" w:sz="6" w:space="0" w:color="auto"/>
              <w:left w:val="double" w:sz="12" w:space="0" w:color="auto"/>
              <w:bottom w:val="single" w:sz="6" w:space="0" w:color="auto"/>
              <w:right w:val="single" w:sz="6" w:space="0" w:color="auto"/>
            </w:tcBorders>
          </w:tcPr>
          <w:p w14:paraId="2E2845CC" w14:textId="77777777" w:rsidR="00797251" w:rsidRDefault="00797251">
            <w:pPr>
              <w:pStyle w:val="Tabletext"/>
            </w:pPr>
          </w:p>
        </w:tc>
      </w:tr>
      <w:tr w:rsidR="00797251" w14:paraId="7ED9E98C" w14:textId="77777777">
        <w:trPr>
          <w:tblHeader/>
        </w:trPr>
        <w:tc>
          <w:tcPr>
            <w:tcW w:w="990" w:type="dxa"/>
            <w:tcBorders>
              <w:top w:val="single" w:sz="6" w:space="0" w:color="auto"/>
              <w:left w:val="single" w:sz="12" w:space="0" w:color="auto"/>
              <w:bottom w:val="single" w:sz="6" w:space="0" w:color="auto"/>
              <w:right w:val="single" w:sz="6" w:space="0" w:color="auto"/>
            </w:tcBorders>
          </w:tcPr>
          <w:p w14:paraId="5E07CBD1"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6C22F1CE"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13A366B9"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7EA8767C"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1FD6647E" w14:textId="77777777" w:rsidR="00797251" w:rsidRDefault="00797251">
            <w:pPr>
              <w:pStyle w:val="Tabletext"/>
            </w:pPr>
          </w:p>
        </w:tc>
      </w:tr>
      <w:tr w:rsidR="00797251" w14:paraId="44737EDA" w14:textId="77777777">
        <w:trPr>
          <w:tblHeader/>
        </w:trPr>
        <w:tc>
          <w:tcPr>
            <w:tcW w:w="990" w:type="dxa"/>
            <w:tcBorders>
              <w:top w:val="single" w:sz="6" w:space="0" w:color="auto"/>
              <w:left w:val="single" w:sz="12" w:space="0" w:color="auto"/>
              <w:bottom w:val="single" w:sz="6" w:space="0" w:color="auto"/>
              <w:right w:val="single" w:sz="6" w:space="0" w:color="auto"/>
            </w:tcBorders>
          </w:tcPr>
          <w:p w14:paraId="08E18D69" w14:textId="77777777" w:rsidR="00797251" w:rsidRDefault="00797251">
            <w:pPr>
              <w:pStyle w:val="Tabletext"/>
            </w:pPr>
          </w:p>
        </w:tc>
        <w:tc>
          <w:tcPr>
            <w:tcW w:w="1170" w:type="dxa"/>
            <w:tcBorders>
              <w:top w:val="single" w:sz="6" w:space="0" w:color="auto"/>
              <w:left w:val="single" w:sz="6" w:space="0" w:color="auto"/>
              <w:bottom w:val="single" w:sz="6" w:space="0" w:color="auto"/>
              <w:right w:val="single" w:sz="6" w:space="0" w:color="auto"/>
            </w:tcBorders>
          </w:tcPr>
          <w:p w14:paraId="4FFA97D6" w14:textId="77777777" w:rsidR="00797251" w:rsidRDefault="00797251">
            <w:pPr>
              <w:pStyle w:val="Tabletext"/>
            </w:pPr>
          </w:p>
        </w:tc>
        <w:tc>
          <w:tcPr>
            <w:tcW w:w="1620" w:type="dxa"/>
            <w:tcBorders>
              <w:top w:val="single" w:sz="6" w:space="0" w:color="auto"/>
              <w:left w:val="single" w:sz="6" w:space="0" w:color="auto"/>
              <w:bottom w:val="single" w:sz="6" w:space="0" w:color="auto"/>
              <w:right w:val="single" w:sz="6" w:space="0" w:color="auto"/>
            </w:tcBorders>
          </w:tcPr>
          <w:p w14:paraId="5B9FCA67" w14:textId="77777777" w:rsidR="00797251" w:rsidRDefault="00797251">
            <w:pPr>
              <w:pStyle w:val="Tabletext"/>
            </w:pPr>
          </w:p>
        </w:tc>
        <w:tc>
          <w:tcPr>
            <w:tcW w:w="1805" w:type="dxa"/>
            <w:tcBorders>
              <w:top w:val="single" w:sz="6" w:space="0" w:color="auto"/>
              <w:left w:val="single" w:sz="6" w:space="0" w:color="auto"/>
              <w:bottom w:val="single" w:sz="6" w:space="0" w:color="auto"/>
              <w:right w:val="nil"/>
            </w:tcBorders>
          </w:tcPr>
          <w:p w14:paraId="1C24AD35" w14:textId="77777777" w:rsidR="00797251" w:rsidRDefault="00797251">
            <w:pPr>
              <w:pStyle w:val="Tabletext"/>
            </w:pPr>
          </w:p>
        </w:tc>
        <w:tc>
          <w:tcPr>
            <w:tcW w:w="2695" w:type="dxa"/>
            <w:tcBorders>
              <w:top w:val="single" w:sz="6" w:space="0" w:color="auto"/>
              <w:left w:val="double" w:sz="12" w:space="0" w:color="auto"/>
              <w:bottom w:val="single" w:sz="6" w:space="0" w:color="auto"/>
              <w:right w:val="single" w:sz="6" w:space="0" w:color="auto"/>
            </w:tcBorders>
          </w:tcPr>
          <w:p w14:paraId="46159149" w14:textId="77777777" w:rsidR="00797251" w:rsidRDefault="00797251">
            <w:pPr>
              <w:pStyle w:val="Tabletext"/>
            </w:pPr>
          </w:p>
        </w:tc>
      </w:tr>
      <w:tr w:rsidR="00797251" w14:paraId="12FB7FAE" w14:textId="77777777">
        <w:trPr>
          <w:tblHeader/>
        </w:trPr>
        <w:tc>
          <w:tcPr>
            <w:tcW w:w="990" w:type="dxa"/>
            <w:tcBorders>
              <w:top w:val="single" w:sz="6" w:space="0" w:color="auto"/>
              <w:left w:val="single" w:sz="12" w:space="0" w:color="auto"/>
              <w:bottom w:val="single" w:sz="12" w:space="0" w:color="auto"/>
              <w:right w:val="single" w:sz="6" w:space="0" w:color="auto"/>
            </w:tcBorders>
          </w:tcPr>
          <w:p w14:paraId="1DD6492A" w14:textId="77777777" w:rsidR="00797251" w:rsidRDefault="00797251">
            <w:pPr>
              <w:pStyle w:val="Tabletext"/>
            </w:pPr>
          </w:p>
        </w:tc>
        <w:tc>
          <w:tcPr>
            <w:tcW w:w="1170" w:type="dxa"/>
            <w:tcBorders>
              <w:top w:val="single" w:sz="6" w:space="0" w:color="auto"/>
              <w:left w:val="single" w:sz="6" w:space="0" w:color="auto"/>
              <w:bottom w:val="single" w:sz="12" w:space="0" w:color="auto"/>
              <w:right w:val="single" w:sz="6" w:space="0" w:color="auto"/>
            </w:tcBorders>
          </w:tcPr>
          <w:p w14:paraId="40C18D2D" w14:textId="77777777" w:rsidR="00797251" w:rsidRDefault="00797251">
            <w:pPr>
              <w:pStyle w:val="Tabletext"/>
            </w:pPr>
          </w:p>
        </w:tc>
        <w:tc>
          <w:tcPr>
            <w:tcW w:w="1620" w:type="dxa"/>
            <w:tcBorders>
              <w:top w:val="single" w:sz="6" w:space="0" w:color="auto"/>
              <w:left w:val="single" w:sz="6" w:space="0" w:color="auto"/>
              <w:bottom w:val="single" w:sz="12" w:space="0" w:color="auto"/>
              <w:right w:val="single" w:sz="6" w:space="0" w:color="auto"/>
            </w:tcBorders>
          </w:tcPr>
          <w:p w14:paraId="5C51C4AC" w14:textId="77777777" w:rsidR="00797251" w:rsidRDefault="00797251">
            <w:pPr>
              <w:pStyle w:val="Tabletext"/>
            </w:pPr>
          </w:p>
        </w:tc>
        <w:tc>
          <w:tcPr>
            <w:tcW w:w="1805" w:type="dxa"/>
            <w:tcBorders>
              <w:top w:val="single" w:sz="6" w:space="0" w:color="auto"/>
              <w:left w:val="single" w:sz="6" w:space="0" w:color="auto"/>
              <w:bottom w:val="single" w:sz="12" w:space="0" w:color="auto"/>
              <w:right w:val="nil"/>
            </w:tcBorders>
          </w:tcPr>
          <w:p w14:paraId="47F2E5B5" w14:textId="77777777" w:rsidR="00797251" w:rsidRDefault="00797251">
            <w:pPr>
              <w:pStyle w:val="Tabletext"/>
            </w:pPr>
          </w:p>
        </w:tc>
        <w:tc>
          <w:tcPr>
            <w:tcW w:w="2695" w:type="dxa"/>
            <w:tcBorders>
              <w:top w:val="single" w:sz="6" w:space="0" w:color="auto"/>
              <w:left w:val="double" w:sz="12" w:space="0" w:color="auto"/>
              <w:bottom w:val="single" w:sz="12" w:space="0" w:color="auto"/>
              <w:right w:val="single" w:sz="6" w:space="0" w:color="auto"/>
            </w:tcBorders>
          </w:tcPr>
          <w:p w14:paraId="4C6327D2" w14:textId="77777777" w:rsidR="00797251" w:rsidRDefault="00797251">
            <w:pPr>
              <w:pStyle w:val="Tabletext"/>
            </w:pPr>
          </w:p>
        </w:tc>
      </w:tr>
    </w:tbl>
    <w:p w14:paraId="555DE843" w14:textId="77777777" w:rsidR="00797251" w:rsidRDefault="00797251">
      <w:pPr>
        <w:pStyle w:val="BodyText2"/>
      </w:pPr>
    </w:p>
    <w:p w14:paraId="0EA43912" w14:textId="77777777" w:rsidR="00797251" w:rsidRDefault="00797251">
      <w:pPr>
        <w:pStyle w:val="BodyText2"/>
      </w:pPr>
    </w:p>
    <w:p w14:paraId="4D2E1C23" w14:textId="342DFCE4" w:rsidR="00797251" w:rsidRDefault="003261C8" w:rsidP="003261C8">
      <w:pPr>
        <w:pStyle w:val="TOCTitle"/>
        <w:tabs>
          <w:tab w:val="left" w:pos="246"/>
        </w:tabs>
        <w:jc w:val="left"/>
      </w:pPr>
      <w:r>
        <w:lastRenderedPageBreak/>
        <w:tab/>
      </w:r>
    </w:p>
    <w:p w14:paraId="7CFA582F" w14:textId="77777777" w:rsidR="00797251" w:rsidRDefault="00797251">
      <w:pPr>
        <w:pStyle w:val="TOC1"/>
        <w:jc w:val="center"/>
        <w:rPr>
          <w:b w:val="0"/>
          <w:smallCaps/>
          <w:kern w:val="28"/>
          <w:sz w:val="32"/>
        </w:rPr>
      </w:pPr>
      <w:r>
        <w:rPr>
          <w:b w:val="0"/>
          <w:smallCaps/>
          <w:kern w:val="28"/>
          <w:sz w:val="32"/>
        </w:rPr>
        <w:t>TABLE OF CONTENTS</w:t>
      </w:r>
    </w:p>
    <w:p w14:paraId="69295475" w14:textId="5BBF0972" w:rsidR="003261C8" w:rsidRDefault="00797251">
      <w:pPr>
        <w:pStyle w:val="TOC1"/>
        <w:tabs>
          <w:tab w:val="left" w:pos="480"/>
        </w:tabs>
        <w:rPr>
          <w:rFonts w:asciiTheme="minorHAnsi" w:eastAsiaTheme="minorEastAsia" w:hAnsiTheme="minorHAnsi" w:cstheme="minorBidi"/>
          <w:b w:val="0"/>
          <w:caps w:val="0"/>
          <w:noProof/>
          <w:sz w:val="22"/>
          <w:szCs w:val="22"/>
        </w:rPr>
      </w:pPr>
      <w:r>
        <w:rPr>
          <w:b w:val="0"/>
          <w:smallCaps/>
          <w:kern w:val="28"/>
          <w:sz w:val="32"/>
        </w:rPr>
        <w:fldChar w:fldCharType="begin"/>
      </w:r>
      <w:r>
        <w:rPr>
          <w:b w:val="0"/>
          <w:smallCaps/>
          <w:kern w:val="28"/>
          <w:sz w:val="32"/>
        </w:rPr>
        <w:instrText xml:space="preserve"> TOC \o "1-4" \h \z </w:instrText>
      </w:r>
      <w:r>
        <w:rPr>
          <w:b w:val="0"/>
          <w:smallCaps/>
          <w:kern w:val="28"/>
          <w:sz w:val="32"/>
        </w:rPr>
        <w:fldChar w:fldCharType="separate"/>
      </w:r>
      <w:hyperlink w:anchor="_Toc86273630" w:history="1">
        <w:r w:rsidR="003261C8" w:rsidRPr="00A50F87">
          <w:rPr>
            <w:rStyle w:val="Hyperlink"/>
            <w:noProof/>
          </w:rPr>
          <w:t>1.</w:t>
        </w:r>
        <w:r w:rsidR="003261C8">
          <w:rPr>
            <w:rFonts w:asciiTheme="minorHAnsi" w:eastAsiaTheme="minorEastAsia" w:hAnsiTheme="minorHAnsi" w:cstheme="minorBidi"/>
            <w:b w:val="0"/>
            <w:caps w:val="0"/>
            <w:noProof/>
            <w:sz w:val="22"/>
            <w:szCs w:val="22"/>
          </w:rPr>
          <w:tab/>
        </w:r>
        <w:r w:rsidR="003261C8" w:rsidRPr="00A50F87">
          <w:rPr>
            <w:rStyle w:val="Hyperlink"/>
            <w:noProof/>
          </w:rPr>
          <w:t>Introduction and Project Overview</w:t>
        </w:r>
        <w:r w:rsidR="003261C8">
          <w:rPr>
            <w:noProof/>
            <w:webHidden/>
          </w:rPr>
          <w:tab/>
        </w:r>
        <w:r w:rsidR="003261C8">
          <w:rPr>
            <w:noProof/>
            <w:webHidden/>
          </w:rPr>
          <w:fldChar w:fldCharType="begin"/>
        </w:r>
        <w:r w:rsidR="003261C8">
          <w:rPr>
            <w:noProof/>
            <w:webHidden/>
          </w:rPr>
          <w:instrText xml:space="preserve"> PAGEREF _Toc86273630 \h </w:instrText>
        </w:r>
        <w:r w:rsidR="003261C8">
          <w:rPr>
            <w:noProof/>
            <w:webHidden/>
          </w:rPr>
        </w:r>
        <w:r w:rsidR="003261C8">
          <w:rPr>
            <w:noProof/>
            <w:webHidden/>
          </w:rPr>
          <w:fldChar w:fldCharType="separate"/>
        </w:r>
        <w:r w:rsidR="003261C8">
          <w:rPr>
            <w:noProof/>
            <w:webHidden/>
          </w:rPr>
          <w:t>3</w:t>
        </w:r>
        <w:r w:rsidR="003261C8">
          <w:rPr>
            <w:noProof/>
            <w:webHidden/>
          </w:rPr>
          <w:fldChar w:fldCharType="end"/>
        </w:r>
      </w:hyperlink>
    </w:p>
    <w:p w14:paraId="719A013D" w14:textId="30417CAE" w:rsidR="003261C8" w:rsidRDefault="00EB01B6">
      <w:pPr>
        <w:pStyle w:val="TOC1"/>
        <w:rPr>
          <w:rFonts w:asciiTheme="minorHAnsi" w:eastAsiaTheme="minorEastAsia" w:hAnsiTheme="minorHAnsi" w:cstheme="minorBidi"/>
          <w:b w:val="0"/>
          <w:caps w:val="0"/>
          <w:noProof/>
          <w:sz w:val="22"/>
          <w:szCs w:val="22"/>
        </w:rPr>
      </w:pPr>
      <w:hyperlink w:anchor="_Toc86273631" w:history="1">
        <w:r w:rsidR="003261C8" w:rsidRPr="00A50F87">
          <w:rPr>
            <w:rStyle w:val="Hyperlink"/>
            <w:noProof/>
          </w:rPr>
          <w:t>2.  Objectives</w:t>
        </w:r>
        <w:r w:rsidR="003261C8">
          <w:rPr>
            <w:noProof/>
            <w:webHidden/>
          </w:rPr>
          <w:tab/>
        </w:r>
        <w:r w:rsidR="003261C8">
          <w:rPr>
            <w:noProof/>
            <w:webHidden/>
          </w:rPr>
          <w:fldChar w:fldCharType="begin"/>
        </w:r>
        <w:r w:rsidR="003261C8">
          <w:rPr>
            <w:noProof/>
            <w:webHidden/>
          </w:rPr>
          <w:instrText xml:space="preserve"> PAGEREF _Toc86273631 \h </w:instrText>
        </w:r>
        <w:r w:rsidR="003261C8">
          <w:rPr>
            <w:noProof/>
            <w:webHidden/>
          </w:rPr>
        </w:r>
        <w:r w:rsidR="003261C8">
          <w:rPr>
            <w:noProof/>
            <w:webHidden/>
          </w:rPr>
          <w:fldChar w:fldCharType="separate"/>
        </w:r>
        <w:r w:rsidR="003261C8">
          <w:rPr>
            <w:noProof/>
            <w:webHidden/>
          </w:rPr>
          <w:t>4</w:t>
        </w:r>
        <w:r w:rsidR="003261C8">
          <w:rPr>
            <w:noProof/>
            <w:webHidden/>
          </w:rPr>
          <w:fldChar w:fldCharType="end"/>
        </w:r>
      </w:hyperlink>
    </w:p>
    <w:p w14:paraId="3C2E8137" w14:textId="7FB05562" w:rsidR="003261C8" w:rsidRDefault="00EB01B6">
      <w:pPr>
        <w:pStyle w:val="TOC2"/>
        <w:rPr>
          <w:rFonts w:asciiTheme="minorHAnsi" w:eastAsiaTheme="minorEastAsia" w:hAnsiTheme="minorHAnsi" w:cstheme="minorBidi"/>
          <w:noProof/>
          <w:sz w:val="22"/>
          <w:szCs w:val="22"/>
        </w:rPr>
      </w:pPr>
      <w:hyperlink w:anchor="_Toc86273632" w:history="1">
        <w:r w:rsidR="003261C8" w:rsidRPr="00A50F87">
          <w:rPr>
            <w:rStyle w:val="Hyperlink"/>
            <w:noProof/>
          </w:rPr>
          <w:t>2.1 BUSINESS Objectives</w:t>
        </w:r>
        <w:r w:rsidR="003261C8">
          <w:rPr>
            <w:noProof/>
            <w:webHidden/>
          </w:rPr>
          <w:tab/>
        </w:r>
        <w:r w:rsidR="003261C8">
          <w:rPr>
            <w:noProof/>
            <w:webHidden/>
          </w:rPr>
          <w:fldChar w:fldCharType="begin"/>
        </w:r>
        <w:r w:rsidR="003261C8">
          <w:rPr>
            <w:noProof/>
            <w:webHidden/>
          </w:rPr>
          <w:instrText xml:space="preserve"> PAGEREF _Toc86273632 \h </w:instrText>
        </w:r>
        <w:r w:rsidR="003261C8">
          <w:rPr>
            <w:noProof/>
            <w:webHidden/>
          </w:rPr>
        </w:r>
        <w:r w:rsidR="003261C8">
          <w:rPr>
            <w:noProof/>
            <w:webHidden/>
          </w:rPr>
          <w:fldChar w:fldCharType="separate"/>
        </w:r>
        <w:r w:rsidR="003261C8">
          <w:rPr>
            <w:noProof/>
            <w:webHidden/>
          </w:rPr>
          <w:t>4</w:t>
        </w:r>
        <w:r w:rsidR="003261C8">
          <w:rPr>
            <w:noProof/>
            <w:webHidden/>
          </w:rPr>
          <w:fldChar w:fldCharType="end"/>
        </w:r>
      </w:hyperlink>
    </w:p>
    <w:p w14:paraId="5F1FDECA" w14:textId="6970F723" w:rsidR="003261C8" w:rsidRDefault="00EB01B6">
      <w:pPr>
        <w:pStyle w:val="TOC2"/>
        <w:rPr>
          <w:rFonts w:asciiTheme="minorHAnsi" w:eastAsiaTheme="minorEastAsia" w:hAnsiTheme="minorHAnsi" w:cstheme="minorBidi"/>
          <w:noProof/>
          <w:sz w:val="22"/>
          <w:szCs w:val="22"/>
        </w:rPr>
      </w:pPr>
      <w:hyperlink w:anchor="_Toc86273633" w:history="1">
        <w:r w:rsidR="003261C8" w:rsidRPr="00A50F87">
          <w:rPr>
            <w:rStyle w:val="Hyperlink"/>
            <w:noProof/>
          </w:rPr>
          <w:t>2.2 SYSTEM Objectives</w:t>
        </w:r>
        <w:r w:rsidR="003261C8">
          <w:rPr>
            <w:noProof/>
            <w:webHidden/>
          </w:rPr>
          <w:tab/>
        </w:r>
        <w:r w:rsidR="003261C8">
          <w:rPr>
            <w:noProof/>
            <w:webHidden/>
          </w:rPr>
          <w:fldChar w:fldCharType="begin"/>
        </w:r>
        <w:r w:rsidR="003261C8">
          <w:rPr>
            <w:noProof/>
            <w:webHidden/>
          </w:rPr>
          <w:instrText xml:space="preserve"> PAGEREF _Toc86273633 \h </w:instrText>
        </w:r>
        <w:r w:rsidR="003261C8">
          <w:rPr>
            <w:noProof/>
            <w:webHidden/>
          </w:rPr>
        </w:r>
        <w:r w:rsidR="003261C8">
          <w:rPr>
            <w:noProof/>
            <w:webHidden/>
          </w:rPr>
          <w:fldChar w:fldCharType="separate"/>
        </w:r>
        <w:r w:rsidR="003261C8">
          <w:rPr>
            <w:noProof/>
            <w:webHidden/>
          </w:rPr>
          <w:t>5</w:t>
        </w:r>
        <w:r w:rsidR="003261C8">
          <w:rPr>
            <w:noProof/>
            <w:webHidden/>
          </w:rPr>
          <w:fldChar w:fldCharType="end"/>
        </w:r>
      </w:hyperlink>
    </w:p>
    <w:p w14:paraId="64B2D3FB" w14:textId="1DD82C24" w:rsidR="003261C8" w:rsidRDefault="00EB01B6">
      <w:pPr>
        <w:pStyle w:val="TOC1"/>
        <w:rPr>
          <w:rFonts w:asciiTheme="minorHAnsi" w:eastAsiaTheme="minorEastAsia" w:hAnsiTheme="minorHAnsi" w:cstheme="minorBidi"/>
          <w:b w:val="0"/>
          <w:caps w:val="0"/>
          <w:noProof/>
          <w:sz w:val="22"/>
          <w:szCs w:val="22"/>
        </w:rPr>
      </w:pPr>
      <w:hyperlink w:anchor="_Toc86273634" w:history="1">
        <w:r w:rsidR="003261C8" w:rsidRPr="00A50F87">
          <w:rPr>
            <w:rStyle w:val="Hyperlink"/>
            <w:noProof/>
          </w:rPr>
          <w:t>3. Project Context Diagram</w:t>
        </w:r>
        <w:r w:rsidR="003261C8">
          <w:rPr>
            <w:noProof/>
            <w:webHidden/>
          </w:rPr>
          <w:tab/>
        </w:r>
        <w:r w:rsidR="003261C8">
          <w:rPr>
            <w:noProof/>
            <w:webHidden/>
          </w:rPr>
          <w:fldChar w:fldCharType="begin"/>
        </w:r>
        <w:r w:rsidR="003261C8">
          <w:rPr>
            <w:noProof/>
            <w:webHidden/>
          </w:rPr>
          <w:instrText xml:space="preserve"> PAGEREF _Toc86273634 \h </w:instrText>
        </w:r>
        <w:r w:rsidR="003261C8">
          <w:rPr>
            <w:noProof/>
            <w:webHidden/>
          </w:rPr>
        </w:r>
        <w:r w:rsidR="003261C8">
          <w:rPr>
            <w:noProof/>
            <w:webHidden/>
          </w:rPr>
          <w:fldChar w:fldCharType="separate"/>
        </w:r>
        <w:r w:rsidR="003261C8">
          <w:rPr>
            <w:noProof/>
            <w:webHidden/>
          </w:rPr>
          <w:t>7</w:t>
        </w:r>
        <w:r w:rsidR="003261C8">
          <w:rPr>
            <w:noProof/>
            <w:webHidden/>
          </w:rPr>
          <w:fldChar w:fldCharType="end"/>
        </w:r>
      </w:hyperlink>
    </w:p>
    <w:p w14:paraId="3B7B33E7" w14:textId="7F7D8F16" w:rsidR="003261C8" w:rsidRDefault="00EB01B6">
      <w:pPr>
        <w:pStyle w:val="TOC1"/>
        <w:rPr>
          <w:rFonts w:asciiTheme="minorHAnsi" w:eastAsiaTheme="minorEastAsia" w:hAnsiTheme="minorHAnsi" w:cstheme="minorBidi"/>
          <w:b w:val="0"/>
          <w:caps w:val="0"/>
          <w:noProof/>
          <w:sz w:val="22"/>
          <w:szCs w:val="22"/>
        </w:rPr>
      </w:pPr>
      <w:hyperlink w:anchor="_Toc86273635" w:history="1">
        <w:r w:rsidR="003261C8" w:rsidRPr="00A50F87">
          <w:rPr>
            <w:rStyle w:val="Hyperlink"/>
            <w:noProof/>
          </w:rPr>
          <w:t>4.  Systems Requirements</w:t>
        </w:r>
        <w:r w:rsidR="003261C8">
          <w:rPr>
            <w:noProof/>
            <w:webHidden/>
          </w:rPr>
          <w:tab/>
        </w:r>
        <w:r w:rsidR="003261C8">
          <w:rPr>
            <w:noProof/>
            <w:webHidden/>
          </w:rPr>
          <w:fldChar w:fldCharType="begin"/>
        </w:r>
        <w:r w:rsidR="003261C8">
          <w:rPr>
            <w:noProof/>
            <w:webHidden/>
          </w:rPr>
          <w:instrText xml:space="preserve"> PAGEREF _Toc86273635 \h </w:instrText>
        </w:r>
        <w:r w:rsidR="003261C8">
          <w:rPr>
            <w:noProof/>
            <w:webHidden/>
          </w:rPr>
        </w:r>
        <w:r w:rsidR="003261C8">
          <w:rPr>
            <w:noProof/>
            <w:webHidden/>
          </w:rPr>
          <w:fldChar w:fldCharType="separate"/>
        </w:r>
        <w:r w:rsidR="003261C8">
          <w:rPr>
            <w:noProof/>
            <w:webHidden/>
          </w:rPr>
          <w:t>8</w:t>
        </w:r>
        <w:r w:rsidR="003261C8">
          <w:rPr>
            <w:noProof/>
            <w:webHidden/>
          </w:rPr>
          <w:fldChar w:fldCharType="end"/>
        </w:r>
      </w:hyperlink>
    </w:p>
    <w:p w14:paraId="0082F818" w14:textId="565C6AE9" w:rsidR="003261C8" w:rsidRDefault="00EB01B6">
      <w:pPr>
        <w:pStyle w:val="TOC2"/>
        <w:rPr>
          <w:rFonts w:asciiTheme="minorHAnsi" w:eastAsiaTheme="minorEastAsia" w:hAnsiTheme="minorHAnsi" w:cstheme="minorBidi"/>
          <w:noProof/>
          <w:sz w:val="22"/>
          <w:szCs w:val="22"/>
        </w:rPr>
      </w:pPr>
      <w:hyperlink w:anchor="_Toc86273636" w:history="1">
        <w:r w:rsidR="003261C8" w:rsidRPr="00A50F87">
          <w:rPr>
            <w:rStyle w:val="Hyperlink"/>
            <w:noProof/>
          </w:rPr>
          <w:t>4.1 “Registration And Login” Requirements</w:t>
        </w:r>
        <w:r w:rsidR="003261C8">
          <w:rPr>
            <w:noProof/>
            <w:webHidden/>
          </w:rPr>
          <w:tab/>
        </w:r>
        <w:r w:rsidR="003261C8">
          <w:rPr>
            <w:noProof/>
            <w:webHidden/>
          </w:rPr>
          <w:fldChar w:fldCharType="begin"/>
        </w:r>
        <w:r w:rsidR="003261C8">
          <w:rPr>
            <w:noProof/>
            <w:webHidden/>
          </w:rPr>
          <w:instrText xml:space="preserve"> PAGEREF _Toc86273636 \h </w:instrText>
        </w:r>
        <w:r w:rsidR="003261C8">
          <w:rPr>
            <w:noProof/>
            <w:webHidden/>
          </w:rPr>
        </w:r>
        <w:r w:rsidR="003261C8">
          <w:rPr>
            <w:noProof/>
            <w:webHidden/>
          </w:rPr>
          <w:fldChar w:fldCharType="separate"/>
        </w:r>
        <w:r w:rsidR="003261C8">
          <w:rPr>
            <w:noProof/>
            <w:webHidden/>
          </w:rPr>
          <w:t>8</w:t>
        </w:r>
        <w:r w:rsidR="003261C8">
          <w:rPr>
            <w:noProof/>
            <w:webHidden/>
          </w:rPr>
          <w:fldChar w:fldCharType="end"/>
        </w:r>
      </w:hyperlink>
    </w:p>
    <w:p w14:paraId="3B7455A9" w14:textId="32AD65D9" w:rsidR="003261C8" w:rsidRDefault="00EB01B6">
      <w:pPr>
        <w:pStyle w:val="TOC2"/>
        <w:rPr>
          <w:rFonts w:asciiTheme="minorHAnsi" w:eastAsiaTheme="minorEastAsia" w:hAnsiTheme="minorHAnsi" w:cstheme="minorBidi"/>
          <w:noProof/>
          <w:sz w:val="22"/>
          <w:szCs w:val="22"/>
        </w:rPr>
      </w:pPr>
      <w:hyperlink w:anchor="_Toc86273637" w:history="1">
        <w:r w:rsidR="003261C8" w:rsidRPr="00A50F87">
          <w:rPr>
            <w:rStyle w:val="Hyperlink"/>
            <w:noProof/>
          </w:rPr>
          <w:t>4.2 “Search” Requirements</w:t>
        </w:r>
        <w:r w:rsidR="003261C8">
          <w:rPr>
            <w:noProof/>
            <w:webHidden/>
          </w:rPr>
          <w:tab/>
        </w:r>
        <w:r w:rsidR="003261C8">
          <w:rPr>
            <w:noProof/>
            <w:webHidden/>
          </w:rPr>
          <w:fldChar w:fldCharType="begin"/>
        </w:r>
        <w:r w:rsidR="003261C8">
          <w:rPr>
            <w:noProof/>
            <w:webHidden/>
          </w:rPr>
          <w:instrText xml:space="preserve"> PAGEREF _Toc86273637 \h </w:instrText>
        </w:r>
        <w:r w:rsidR="003261C8">
          <w:rPr>
            <w:noProof/>
            <w:webHidden/>
          </w:rPr>
        </w:r>
        <w:r w:rsidR="003261C8">
          <w:rPr>
            <w:noProof/>
            <w:webHidden/>
          </w:rPr>
          <w:fldChar w:fldCharType="separate"/>
        </w:r>
        <w:r w:rsidR="003261C8">
          <w:rPr>
            <w:noProof/>
            <w:webHidden/>
          </w:rPr>
          <w:t>11</w:t>
        </w:r>
        <w:r w:rsidR="003261C8">
          <w:rPr>
            <w:noProof/>
            <w:webHidden/>
          </w:rPr>
          <w:fldChar w:fldCharType="end"/>
        </w:r>
      </w:hyperlink>
    </w:p>
    <w:p w14:paraId="7906FCEC" w14:textId="5D318357" w:rsidR="003261C8" w:rsidRDefault="00EB01B6">
      <w:pPr>
        <w:pStyle w:val="TOC2"/>
        <w:rPr>
          <w:rFonts w:asciiTheme="minorHAnsi" w:eastAsiaTheme="minorEastAsia" w:hAnsiTheme="minorHAnsi" w:cstheme="minorBidi"/>
          <w:noProof/>
          <w:sz w:val="22"/>
          <w:szCs w:val="22"/>
        </w:rPr>
      </w:pPr>
      <w:hyperlink w:anchor="_Toc86273638" w:history="1">
        <w:r w:rsidR="003261C8" w:rsidRPr="00A50F87">
          <w:rPr>
            <w:rStyle w:val="Hyperlink"/>
            <w:noProof/>
          </w:rPr>
          <w:t>4.3 “Payments” Requirements</w:t>
        </w:r>
        <w:r w:rsidR="003261C8">
          <w:rPr>
            <w:noProof/>
            <w:webHidden/>
          </w:rPr>
          <w:tab/>
        </w:r>
        <w:r w:rsidR="003261C8">
          <w:rPr>
            <w:noProof/>
            <w:webHidden/>
          </w:rPr>
          <w:fldChar w:fldCharType="begin"/>
        </w:r>
        <w:r w:rsidR="003261C8">
          <w:rPr>
            <w:noProof/>
            <w:webHidden/>
          </w:rPr>
          <w:instrText xml:space="preserve"> PAGEREF _Toc86273638 \h </w:instrText>
        </w:r>
        <w:r w:rsidR="003261C8">
          <w:rPr>
            <w:noProof/>
            <w:webHidden/>
          </w:rPr>
        </w:r>
        <w:r w:rsidR="003261C8">
          <w:rPr>
            <w:noProof/>
            <w:webHidden/>
          </w:rPr>
          <w:fldChar w:fldCharType="separate"/>
        </w:r>
        <w:r w:rsidR="003261C8">
          <w:rPr>
            <w:noProof/>
            <w:webHidden/>
          </w:rPr>
          <w:t>12</w:t>
        </w:r>
        <w:r w:rsidR="003261C8">
          <w:rPr>
            <w:noProof/>
            <w:webHidden/>
          </w:rPr>
          <w:fldChar w:fldCharType="end"/>
        </w:r>
      </w:hyperlink>
    </w:p>
    <w:p w14:paraId="1C21EECF" w14:textId="423E540B" w:rsidR="003261C8" w:rsidRDefault="00EB01B6">
      <w:pPr>
        <w:pStyle w:val="TOC2"/>
        <w:rPr>
          <w:rFonts w:asciiTheme="minorHAnsi" w:eastAsiaTheme="minorEastAsia" w:hAnsiTheme="minorHAnsi" w:cstheme="minorBidi"/>
          <w:noProof/>
          <w:sz w:val="22"/>
          <w:szCs w:val="22"/>
        </w:rPr>
      </w:pPr>
      <w:hyperlink w:anchor="_Toc86273639" w:history="1">
        <w:r w:rsidR="003261C8" w:rsidRPr="00A50F87">
          <w:rPr>
            <w:rStyle w:val="Hyperlink"/>
            <w:noProof/>
          </w:rPr>
          <w:t>4.4 “Orders” Requirements</w:t>
        </w:r>
        <w:r w:rsidR="003261C8">
          <w:rPr>
            <w:noProof/>
            <w:webHidden/>
          </w:rPr>
          <w:tab/>
        </w:r>
        <w:r w:rsidR="003261C8">
          <w:rPr>
            <w:noProof/>
            <w:webHidden/>
          </w:rPr>
          <w:fldChar w:fldCharType="begin"/>
        </w:r>
        <w:r w:rsidR="003261C8">
          <w:rPr>
            <w:noProof/>
            <w:webHidden/>
          </w:rPr>
          <w:instrText xml:space="preserve"> PAGEREF _Toc86273639 \h </w:instrText>
        </w:r>
        <w:r w:rsidR="003261C8">
          <w:rPr>
            <w:noProof/>
            <w:webHidden/>
          </w:rPr>
        </w:r>
        <w:r w:rsidR="003261C8">
          <w:rPr>
            <w:noProof/>
            <w:webHidden/>
          </w:rPr>
          <w:fldChar w:fldCharType="separate"/>
        </w:r>
        <w:r w:rsidR="003261C8">
          <w:rPr>
            <w:noProof/>
            <w:webHidden/>
          </w:rPr>
          <w:t>13</w:t>
        </w:r>
        <w:r w:rsidR="003261C8">
          <w:rPr>
            <w:noProof/>
            <w:webHidden/>
          </w:rPr>
          <w:fldChar w:fldCharType="end"/>
        </w:r>
      </w:hyperlink>
    </w:p>
    <w:p w14:paraId="5CD34574" w14:textId="4816E7BC" w:rsidR="003261C8" w:rsidRDefault="00EB01B6">
      <w:pPr>
        <w:pStyle w:val="TOC2"/>
        <w:rPr>
          <w:rFonts w:asciiTheme="minorHAnsi" w:eastAsiaTheme="minorEastAsia" w:hAnsiTheme="minorHAnsi" w:cstheme="minorBidi"/>
          <w:noProof/>
          <w:sz w:val="22"/>
          <w:szCs w:val="22"/>
        </w:rPr>
      </w:pPr>
      <w:hyperlink w:anchor="_Toc86273640" w:history="1">
        <w:r w:rsidR="003261C8" w:rsidRPr="00A50F87">
          <w:rPr>
            <w:rStyle w:val="Hyperlink"/>
            <w:noProof/>
          </w:rPr>
          <w:t>4.5 “Restaurants” Requirements</w:t>
        </w:r>
        <w:r w:rsidR="003261C8">
          <w:rPr>
            <w:noProof/>
            <w:webHidden/>
          </w:rPr>
          <w:tab/>
        </w:r>
        <w:r w:rsidR="003261C8">
          <w:rPr>
            <w:noProof/>
            <w:webHidden/>
          </w:rPr>
          <w:fldChar w:fldCharType="begin"/>
        </w:r>
        <w:r w:rsidR="003261C8">
          <w:rPr>
            <w:noProof/>
            <w:webHidden/>
          </w:rPr>
          <w:instrText xml:space="preserve"> PAGEREF _Toc86273640 \h </w:instrText>
        </w:r>
        <w:r w:rsidR="003261C8">
          <w:rPr>
            <w:noProof/>
            <w:webHidden/>
          </w:rPr>
        </w:r>
        <w:r w:rsidR="003261C8">
          <w:rPr>
            <w:noProof/>
            <w:webHidden/>
          </w:rPr>
          <w:fldChar w:fldCharType="separate"/>
        </w:r>
        <w:r w:rsidR="003261C8">
          <w:rPr>
            <w:noProof/>
            <w:webHidden/>
          </w:rPr>
          <w:t>14</w:t>
        </w:r>
        <w:r w:rsidR="003261C8">
          <w:rPr>
            <w:noProof/>
            <w:webHidden/>
          </w:rPr>
          <w:fldChar w:fldCharType="end"/>
        </w:r>
      </w:hyperlink>
    </w:p>
    <w:p w14:paraId="301C4D35" w14:textId="6BB419C3" w:rsidR="003261C8" w:rsidRDefault="00EB01B6">
      <w:pPr>
        <w:pStyle w:val="TOC2"/>
        <w:rPr>
          <w:rFonts w:asciiTheme="minorHAnsi" w:eastAsiaTheme="minorEastAsia" w:hAnsiTheme="minorHAnsi" w:cstheme="minorBidi"/>
          <w:noProof/>
          <w:sz w:val="22"/>
          <w:szCs w:val="22"/>
        </w:rPr>
      </w:pPr>
      <w:hyperlink w:anchor="_Toc86273641" w:history="1">
        <w:r w:rsidR="003261C8" w:rsidRPr="00A50F87">
          <w:rPr>
            <w:rStyle w:val="Hyperlink"/>
            <w:noProof/>
          </w:rPr>
          <w:t>4.6 “Advertisement” Requirements</w:t>
        </w:r>
        <w:r w:rsidR="003261C8">
          <w:rPr>
            <w:noProof/>
            <w:webHidden/>
          </w:rPr>
          <w:tab/>
        </w:r>
        <w:r w:rsidR="003261C8">
          <w:rPr>
            <w:noProof/>
            <w:webHidden/>
          </w:rPr>
          <w:fldChar w:fldCharType="begin"/>
        </w:r>
        <w:r w:rsidR="003261C8">
          <w:rPr>
            <w:noProof/>
            <w:webHidden/>
          </w:rPr>
          <w:instrText xml:space="preserve"> PAGEREF _Toc86273641 \h </w:instrText>
        </w:r>
        <w:r w:rsidR="003261C8">
          <w:rPr>
            <w:noProof/>
            <w:webHidden/>
          </w:rPr>
        </w:r>
        <w:r w:rsidR="003261C8">
          <w:rPr>
            <w:noProof/>
            <w:webHidden/>
          </w:rPr>
          <w:fldChar w:fldCharType="separate"/>
        </w:r>
        <w:r w:rsidR="003261C8">
          <w:rPr>
            <w:noProof/>
            <w:webHidden/>
          </w:rPr>
          <w:t>17</w:t>
        </w:r>
        <w:r w:rsidR="003261C8">
          <w:rPr>
            <w:noProof/>
            <w:webHidden/>
          </w:rPr>
          <w:fldChar w:fldCharType="end"/>
        </w:r>
      </w:hyperlink>
    </w:p>
    <w:p w14:paraId="48CAAA78" w14:textId="6B9B0F09" w:rsidR="003261C8" w:rsidRDefault="00EB01B6">
      <w:pPr>
        <w:pStyle w:val="TOC2"/>
        <w:rPr>
          <w:rFonts w:asciiTheme="minorHAnsi" w:eastAsiaTheme="minorEastAsia" w:hAnsiTheme="minorHAnsi" w:cstheme="minorBidi"/>
          <w:noProof/>
          <w:sz w:val="22"/>
          <w:szCs w:val="22"/>
        </w:rPr>
      </w:pPr>
      <w:hyperlink w:anchor="_Toc86273642" w:history="1">
        <w:r w:rsidR="003261C8" w:rsidRPr="00A50F87">
          <w:rPr>
            <w:rStyle w:val="Hyperlink"/>
            <w:noProof/>
          </w:rPr>
          <w:t>4.7 “Delivery” Requirements</w:t>
        </w:r>
        <w:r w:rsidR="003261C8">
          <w:rPr>
            <w:noProof/>
            <w:webHidden/>
          </w:rPr>
          <w:tab/>
        </w:r>
        <w:r w:rsidR="003261C8">
          <w:rPr>
            <w:noProof/>
            <w:webHidden/>
          </w:rPr>
          <w:fldChar w:fldCharType="begin"/>
        </w:r>
        <w:r w:rsidR="003261C8">
          <w:rPr>
            <w:noProof/>
            <w:webHidden/>
          </w:rPr>
          <w:instrText xml:space="preserve"> PAGEREF _Toc86273642 \h </w:instrText>
        </w:r>
        <w:r w:rsidR="003261C8">
          <w:rPr>
            <w:noProof/>
            <w:webHidden/>
          </w:rPr>
        </w:r>
        <w:r w:rsidR="003261C8">
          <w:rPr>
            <w:noProof/>
            <w:webHidden/>
          </w:rPr>
          <w:fldChar w:fldCharType="separate"/>
        </w:r>
        <w:r w:rsidR="003261C8">
          <w:rPr>
            <w:noProof/>
            <w:webHidden/>
          </w:rPr>
          <w:t>18</w:t>
        </w:r>
        <w:r w:rsidR="003261C8">
          <w:rPr>
            <w:noProof/>
            <w:webHidden/>
          </w:rPr>
          <w:fldChar w:fldCharType="end"/>
        </w:r>
      </w:hyperlink>
    </w:p>
    <w:p w14:paraId="21FA8A9F" w14:textId="340781A0" w:rsidR="003261C8" w:rsidRDefault="00EB01B6">
      <w:pPr>
        <w:pStyle w:val="TOC2"/>
        <w:rPr>
          <w:rFonts w:asciiTheme="minorHAnsi" w:eastAsiaTheme="minorEastAsia" w:hAnsiTheme="minorHAnsi" w:cstheme="minorBidi"/>
          <w:noProof/>
          <w:sz w:val="22"/>
          <w:szCs w:val="22"/>
        </w:rPr>
      </w:pPr>
      <w:hyperlink w:anchor="_Toc86273643" w:history="1">
        <w:r w:rsidR="003261C8" w:rsidRPr="00A50F87">
          <w:rPr>
            <w:rStyle w:val="Hyperlink"/>
            <w:noProof/>
          </w:rPr>
          <w:t>4.8 “Communication” Requirements</w:t>
        </w:r>
        <w:r w:rsidR="003261C8">
          <w:rPr>
            <w:noProof/>
            <w:webHidden/>
          </w:rPr>
          <w:tab/>
        </w:r>
        <w:r w:rsidR="003261C8">
          <w:rPr>
            <w:noProof/>
            <w:webHidden/>
          </w:rPr>
          <w:fldChar w:fldCharType="begin"/>
        </w:r>
        <w:r w:rsidR="003261C8">
          <w:rPr>
            <w:noProof/>
            <w:webHidden/>
          </w:rPr>
          <w:instrText xml:space="preserve"> PAGEREF _Toc86273643 \h </w:instrText>
        </w:r>
        <w:r w:rsidR="003261C8">
          <w:rPr>
            <w:noProof/>
            <w:webHidden/>
          </w:rPr>
        </w:r>
        <w:r w:rsidR="003261C8">
          <w:rPr>
            <w:noProof/>
            <w:webHidden/>
          </w:rPr>
          <w:fldChar w:fldCharType="separate"/>
        </w:r>
        <w:r w:rsidR="003261C8">
          <w:rPr>
            <w:noProof/>
            <w:webHidden/>
          </w:rPr>
          <w:t>19</w:t>
        </w:r>
        <w:r w:rsidR="003261C8">
          <w:rPr>
            <w:noProof/>
            <w:webHidden/>
          </w:rPr>
          <w:fldChar w:fldCharType="end"/>
        </w:r>
      </w:hyperlink>
    </w:p>
    <w:p w14:paraId="23A4C51D" w14:textId="0FEC3D97" w:rsidR="003261C8" w:rsidRDefault="00EB01B6">
      <w:pPr>
        <w:pStyle w:val="TOC2"/>
        <w:rPr>
          <w:rFonts w:asciiTheme="minorHAnsi" w:eastAsiaTheme="minorEastAsia" w:hAnsiTheme="minorHAnsi" w:cstheme="minorBidi"/>
          <w:noProof/>
          <w:sz w:val="22"/>
          <w:szCs w:val="22"/>
        </w:rPr>
      </w:pPr>
      <w:hyperlink w:anchor="_Toc86273644" w:history="1">
        <w:r w:rsidR="003261C8" w:rsidRPr="00A50F87">
          <w:rPr>
            <w:rStyle w:val="Hyperlink"/>
            <w:noProof/>
          </w:rPr>
          <w:t>4.9 “Rating” Requirements</w:t>
        </w:r>
        <w:r w:rsidR="003261C8">
          <w:rPr>
            <w:noProof/>
            <w:webHidden/>
          </w:rPr>
          <w:tab/>
        </w:r>
        <w:r w:rsidR="003261C8">
          <w:rPr>
            <w:noProof/>
            <w:webHidden/>
          </w:rPr>
          <w:fldChar w:fldCharType="begin"/>
        </w:r>
        <w:r w:rsidR="003261C8">
          <w:rPr>
            <w:noProof/>
            <w:webHidden/>
          </w:rPr>
          <w:instrText xml:space="preserve"> PAGEREF _Toc86273644 \h </w:instrText>
        </w:r>
        <w:r w:rsidR="003261C8">
          <w:rPr>
            <w:noProof/>
            <w:webHidden/>
          </w:rPr>
        </w:r>
        <w:r w:rsidR="003261C8">
          <w:rPr>
            <w:noProof/>
            <w:webHidden/>
          </w:rPr>
          <w:fldChar w:fldCharType="separate"/>
        </w:r>
        <w:r w:rsidR="003261C8">
          <w:rPr>
            <w:noProof/>
            <w:webHidden/>
          </w:rPr>
          <w:t>20</w:t>
        </w:r>
        <w:r w:rsidR="003261C8">
          <w:rPr>
            <w:noProof/>
            <w:webHidden/>
          </w:rPr>
          <w:fldChar w:fldCharType="end"/>
        </w:r>
      </w:hyperlink>
    </w:p>
    <w:p w14:paraId="032AAABA" w14:textId="225C1282" w:rsidR="003261C8" w:rsidRDefault="00EB01B6">
      <w:pPr>
        <w:pStyle w:val="TOC1"/>
        <w:rPr>
          <w:rFonts w:asciiTheme="minorHAnsi" w:eastAsiaTheme="minorEastAsia" w:hAnsiTheme="minorHAnsi" w:cstheme="minorBidi"/>
          <w:b w:val="0"/>
          <w:caps w:val="0"/>
          <w:noProof/>
          <w:sz w:val="22"/>
          <w:szCs w:val="22"/>
        </w:rPr>
      </w:pPr>
      <w:hyperlink w:anchor="_Toc86273645" w:history="1">
        <w:r w:rsidR="003261C8" w:rsidRPr="00A50F87">
          <w:rPr>
            <w:rStyle w:val="Hyperlink"/>
            <w:noProof/>
          </w:rPr>
          <w:t>5.  Software Processes and Infrastructure</w:t>
        </w:r>
        <w:r w:rsidR="003261C8">
          <w:rPr>
            <w:noProof/>
            <w:webHidden/>
          </w:rPr>
          <w:tab/>
        </w:r>
        <w:r w:rsidR="003261C8">
          <w:rPr>
            <w:noProof/>
            <w:webHidden/>
          </w:rPr>
          <w:fldChar w:fldCharType="begin"/>
        </w:r>
        <w:r w:rsidR="003261C8">
          <w:rPr>
            <w:noProof/>
            <w:webHidden/>
          </w:rPr>
          <w:instrText xml:space="preserve"> PAGEREF _Toc86273645 \h </w:instrText>
        </w:r>
        <w:r w:rsidR="003261C8">
          <w:rPr>
            <w:noProof/>
            <w:webHidden/>
          </w:rPr>
        </w:r>
        <w:r w:rsidR="003261C8">
          <w:rPr>
            <w:noProof/>
            <w:webHidden/>
          </w:rPr>
          <w:fldChar w:fldCharType="separate"/>
        </w:r>
        <w:r w:rsidR="003261C8">
          <w:rPr>
            <w:noProof/>
            <w:webHidden/>
          </w:rPr>
          <w:t>22</w:t>
        </w:r>
        <w:r w:rsidR="003261C8">
          <w:rPr>
            <w:noProof/>
            <w:webHidden/>
          </w:rPr>
          <w:fldChar w:fldCharType="end"/>
        </w:r>
      </w:hyperlink>
    </w:p>
    <w:p w14:paraId="16E45619" w14:textId="22DB2E0A" w:rsidR="003261C8" w:rsidRDefault="00EB01B6">
      <w:pPr>
        <w:pStyle w:val="TOC2"/>
        <w:rPr>
          <w:rFonts w:asciiTheme="minorHAnsi" w:eastAsiaTheme="minorEastAsia" w:hAnsiTheme="minorHAnsi" w:cstheme="minorBidi"/>
          <w:noProof/>
          <w:sz w:val="22"/>
          <w:szCs w:val="22"/>
        </w:rPr>
      </w:pPr>
      <w:hyperlink w:anchor="_Toc86273646" w:history="1">
        <w:r w:rsidR="003261C8" w:rsidRPr="00A50F87">
          <w:rPr>
            <w:rStyle w:val="Hyperlink"/>
            <w:noProof/>
          </w:rPr>
          <w:t>5.1 Hardware and Infrastructure</w:t>
        </w:r>
        <w:r w:rsidR="003261C8">
          <w:rPr>
            <w:noProof/>
            <w:webHidden/>
          </w:rPr>
          <w:tab/>
        </w:r>
        <w:r w:rsidR="003261C8">
          <w:rPr>
            <w:noProof/>
            <w:webHidden/>
          </w:rPr>
          <w:fldChar w:fldCharType="begin"/>
        </w:r>
        <w:r w:rsidR="003261C8">
          <w:rPr>
            <w:noProof/>
            <w:webHidden/>
          </w:rPr>
          <w:instrText xml:space="preserve"> PAGEREF _Toc86273646 \h </w:instrText>
        </w:r>
        <w:r w:rsidR="003261C8">
          <w:rPr>
            <w:noProof/>
            <w:webHidden/>
          </w:rPr>
        </w:r>
        <w:r w:rsidR="003261C8">
          <w:rPr>
            <w:noProof/>
            <w:webHidden/>
          </w:rPr>
          <w:fldChar w:fldCharType="separate"/>
        </w:r>
        <w:r w:rsidR="003261C8">
          <w:rPr>
            <w:noProof/>
            <w:webHidden/>
          </w:rPr>
          <w:t>22</w:t>
        </w:r>
        <w:r w:rsidR="003261C8">
          <w:rPr>
            <w:noProof/>
            <w:webHidden/>
          </w:rPr>
          <w:fldChar w:fldCharType="end"/>
        </w:r>
      </w:hyperlink>
    </w:p>
    <w:p w14:paraId="50C7BD39" w14:textId="1147EA41" w:rsidR="003261C8" w:rsidRDefault="00EB01B6">
      <w:pPr>
        <w:pStyle w:val="TOC2"/>
        <w:rPr>
          <w:rFonts w:asciiTheme="minorHAnsi" w:eastAsiaTheme="minorEastAsia" w:hAnsiTheme="minorHAnsi" w:cstheme="minorBidi"/>
          <w:noProof/>
          <w:sz w:val="22"/>
          <w:szCs w:val="22"/>
        </w:rPr>
      </w:pPr>
      <w:hyperlink w:anchor="_Toc86273647" w:history="1">
        <w:r w:rsidR="003261C8" w:rsidRPr="00A50F87">
          <w:rPr>
            <w:rStyle w:val="Hyperlink"/>
            <w:noProof/>
          </w:rPr>
          <w:t>5.2 UML Diagrams</w:t>
        </w:r>
        <w:r w:rsidR="003261C8">
          <w:rPr>
            <w:noProof/>
            <w:webHidden/>
          </w:rPr>
          <w:tab/>
        </w:r>
        <w:r w:rsidR="003261C8">
          <w:rPr>
            <w:noProof/>
            <w:webHidden/>
          </w:rPr>
          <w:fldChar w:fldCharType="begin"/>
        </w:r>
        <w:r w:rsidR="003261C8">
          <w:rPr>
            <w:noProof/>
            <w:webHidden/>
          </w:rPr>
          <w:instrText xml:space="preserve"> PAGEREF _Toc86273647 \h </w:instrText>
        </w:r>
        <w:r w:rsidR="003261C8">
          <w:rPr>
            <w:noProof/>
            <w:webHidden/>
          </w:rPr>
        </w:r>
        <w:r w:rsidR="003261C8">
          <w:rPr>
            <w:noProof/>
            <w:webHidden/>
          </w:rPr>
          <w:fldChar w:fldCharType="separate"/>
        </w:r>
        <w:r w:rsidR="003261C8">
          <w:rPr>
            <w:noProof/>
            <w:webHidden/>
          </w:rPr>
          <w:t>22</w:t>
        </w:r>
        <w:r w:rsidR="003261C8">
          <w:rPr>
            <w:noProof/>
            <w:webHidden/>
          </w:rPr>
          <w:fldChar w:fldCharType="end"/>
        </w:r>
      </w:hyperlink>
    </w:p>
    <w:p w14:paraId="19B310C5" w14:textId="06304B4A" w:rsidR="003261C8" w:rsidRDefault="00EB01B6">
      <w:pPr>
        <w:pStyle w:val="TOC2"/>
        <w:rPr>
          <w:rFonts w:asciiTheme="minorHAnsi" w:eastAsiaTheme="minorEastAsia" w:hAnsiTheme="minorHAnsi" w:cstheme="minorBidi"/>
          <w:noProof/>
          <w:sz w:val="22"/>
          <w:szCs w:val="22"/>
        </w:rPr>
      </w:pPr>
      <w:hyperlink w:anchor="_Toc86273648" w:history="1">
        <w:r w:rsidR="003261C8" w:rsidRPr="00A50F87">
          <w:rPr>
            <w:rStyle w:val="Hyperlink"/>
            <w:noProof/>
          </w:rPr>
          <w:t>5.3 Screen Shots</w:t>
        </w:r>
        <w:r w:rsidR="003261C8">
          <w:rPr>
            <w:noProof/>
            <w:webHidden/>
          </w:rPr>
          <w:tab/>
        </w:r>
        <w:r w:rsidR="003261C8">
          <w:rPr>
            <w:noProof/>
            <w:webHidden/>
          </w:rPr>
          <w:fldChar w:fldCharType="begin"/>
        </w:r>
        <w:r w:rsidR="003261C8">
          <w:rPr>
            <w:noProof/>
            <w:webHidden/>
          </w:rPr>
          <w:instrText xml:space="preserve"> PAGEREF _Toc86273648 \h </w:instrText>
        </w:r>
        <w:r w:rsidR="003261C8">
          <w:rPr>
            <w:noProof/>
            <w:webHidden/>
          </w:rPr>
        </w:r>
        <w:r w:rsidR="003261C8">
          <w:rPr>
            <w:noProof/>
            <w:webHidden/>
          </w:rPr>
          <w:fldChar w:fldCharType="separate"/>
        </w:r>
        <w:r w:rsidR="003261C8">
          <w:rPr>
            <w:noProof/>
            <w:webHidden/>
          </w:rPr>
          <w:t>32</w:t>
        </w:r>
        <w:r w:rsidR="003261C8">
          <w:rPr>
            <w:noProof/>
            <w:webHidden/>
          </w:rPr>
          <w:fldChar w:fldCharType="end"/>
        </w:r>
      </w:hyperlink>
    </w:p>
    <w:p w14:paraId="05971FF9" w14:textId="742FD2A4" w:rsidR="003261C8" w:rsidRDefault="00EB01B6">
      <w:pPr>
        <w:pStyle w:val="TOC2"/>
        <w:rPr>
          <w:rFonts w:asciiTheme="minorHAnsi" w:eastAsiaTheme="minorEastAsia" w:hAnsiTheme="minorHAnsi" w:cstheme="minorBidi"/>
          <w:noProof/>
          <w:sz w:val="22"/>
          <w:szCs w:val="22"/>
        </w:rPr>
      </w:pPr>
      <w:hyperlink w:anchor="_Toc86273649" w:history="1">
        <w:r w:rsidR="003261C8" w:rsidRPr="00A50F87">
          <w:rPr>
            <w:rStyle w:val="Hyperlink"/>
            <w:noProof/>
          </w:rPr>
          <w:t>5.4 Test Plan</w:t>
        </w:r>
        <w:r w:rsidR="003261C8">
          <w:rPr>
            <w:noProof/>
            <w:webHidden/>
          </w:rPr>
          <w:tab/>
        </w:r>
        <w:r w:rsidR="003261C8">
          <w:rPr>
            <w:noProof/>
            <w:webHidden/>
          </w:rPr>
          <w:fldChar w:fldCharType="begin"/>
        </w:r>
        <w:r w:rsidR="003261C8">
          <w:rPr>
            <w:noProof/>
            <w:webHidden/>
          </w:rPr>
          <w:instrText xml:space="preserve"> PAGEREF _Toc86273649 \h </w:instrText>
        </w:r>
        <w:r w:rsidR="003261C8">
          <w:rPr>
            <w:noProof/>
            <w:webHidden/>
          </w:rPr>
        </w:r>
        <w:r w:rsidR="003261C8">
          <w:rPr>
            <w:noProof/>
            <w:webHidden/>
          </w:rPr>
          <w:fldChar w:fldCharType="separate"/>
        </w:r>
        <w:r w:rsidR="003261C8">
          <w:rPr>
            <w:noProof/>
            <w:webHidden/>
          </w:rPr>
          <w:t>32</w:t>
        </w:r>
        <w:r w:rsidR="003261C8">
          <w:rPr>
            <w:noProof/>
            <w:webHidden/>
          </w:rPr>
          <w:fldChar w:fldCharType="end"/>
        </w:r>
      </w:hyperlink>
    </w:p>
    <w:p w14:paraId="11B25519" w14:textId="402ADF8F" w:rsidR="003261C8" w:rsidRDefault="00EB01B6">
      <w:pPr>
        <w:pStyle w:val="TOC1"/>
        <w:rPr>
          <w:rFonts w:asciiTheme="minorHAnsi" w:eastAsiaTheme="minorEastAsia" w:hAnsiTheme="minorHAnsi" w:cstheme="minorBidi"/>
          <w:b w:val="0"/>
          <w:caps w:val="0"/>
          <w:noProof/>
          <w:sz w:val="22"/>
          <w:szCs w:val="22"/>
        </w:rPr>
      </w:pPr>
      <w:hyperlink w:anchor="_Toc86273650" w:history="1">
        <w:r w:rsidR="003261C8" w:rsidRPr="00A50F87">
          <w:rPr>
            <w:rStyle w:val="Hyperlink"/>
            <w:noProof/>
          </w:rPr>
          <w:t>6.  Assumptions and Constraints</w:t>
        </w:r>
        <w:r w:rsidR="003261C8">
          <w:rPr>
            <w:noProof/>
            <w:webHidden/>
          </w:rPr>
          <w:tab/>
        </w:r>
        <w:r w:rsidR="003261C8">
          <w:rPr>
            <w:noProof/>
            <w:webHidden/>
          </w:rPr>
          <w:fldChar w:fldCharType="begin"/>
        </w:r>
        <w:r w:rsidR="003261C8">
          <w:rPr>
            <w:noProof/>
            <w:webHidden/>
          </w:rPr>
          <w:instrText xml:space="preserve"> PAGEREF _Toc86273650 \h </w:instrText>
        </w:r>
        <w:r w:rsidR="003261C8">
          <w:rPr>
            <w:noProof/>
            <w:webHidden/>
          </w:rPr>
        </w:r>
        <w:r w:rsidR="003261C8">
          <w:rPr>
            <w:noProof/>
            <w:webHidden/>
          </w:rPr>
          <w:fldChar w:fldCharType="separate"/>
        </w:r>
        <w:r w:rsidR="003261C8">
          <w:rPr>
            <w:noProof/>
            <w:webHidden/>
          </w:rPr>
          <w:t>33</w:t>
        </w:r>
        <w:r w:rsidR="003261C8">
          <w:rPr>
            <w:noProof/>
            <w:webHidden/>
          </w:rPr>
          <w:fldChar w:fldCharType="end"/>
        </w:r>
      </w:hyperlink>
    </w:p>
    <w:p w14:paraId="0177580F" w14:textId="77FEC755" w:rsidR="003261C8" w:rsidRDefault="00EB01B6">
      <w:pPr>
        <w:pStyle w:val="TOC2"/>
        <w:rPr>
          <w:rFonts w:asciiTheme="minorHAnsi" w:eastAsiaTheme="minorEastAsia" w:hAnsiTheme="minorHAnsi" w:cstheme="minorBidi"/>
          <w:noProof/>
          <w:sz w:val="22"/>
          <w:szCs w:val="22"/>
        </w:rPr>
      </w:pPr>
      <w:hyperlink w:anchor="_Toc86273651" w:history="1">
        <w:r w:rsidR="003261C8" w:rsidRPr="00A50F87">
          <w:rPr>
            <w:rStyle w:val="Hyperlink"/>
            <w:noProof/>
          </w:rPr>
          <w:t>6.1 ASSUMPTIONS</w:t>
        </w:r>
        <w:r w:rsidR="003261C8">
          <w:rPr>
            <w:noProof/>
            <w:webHidden/>
          </w:rPr>
          <w:tab/>
        </w:r>
        <w:r w:rsidR="003261C8">
          <w:rPr>
            <w:noProof/>
            <w:webHidden/>
          </w:rPr>
          <w:fldChar w:fldCharType="begin"/>
        </w:r>
        <w:r w:rsidR="003261C8">
          <w:rPr>
            <w:noProof/>
            <w:webHidden/>
          </w:rPr>
          <w:instrText xml:space="preserve"> PAGEREF _Toc86273651 \h </w:instrText>
        </w:r>
        <w:r w:rsidR="003261C8">
          <w:rPr>
            <w:noProof/>
            <w:webHidden/>
          </w:rPr>
        </w:r>
        <w:r w:rsidR="003261C8">
          <w:rPr>
            <w:noProof/>
            <w:webHidden/>
          </w:rPr>
          <w:fldChar w:fldCharType="separate"/>
        </w:r>
        <w:r w:rsidR="003261C8">
          <w:rPr>
            <w:noProof/>
            <w:webHidden/>
          </w:rPr>
          <w:t>33</w:t>
        </w:r>
        <w:r w:rsidR="003261C8">
          <w:rPr>
            <w:noProof/>
            <w:webHidden/>
          </w:rPr>
          <w:fldChar w:fldCharType="end"/>
        </w:r>
      </w:hyperlink>
    </w:p>
    <w:p w14:paraId="5A79DEDC" w14:textId="0FFC6D7A" w:rsidR="003261C8" w:rsidRDefault="00EB01B6">
      <w:pPr>
        <w:pStyle w:val="TOC2"/>
        <w:rPr>
          <w:rFonts w:asciiTheme="minorHAnsi" w:eastAsiaTheme="minorEastAsia" w:hAnsiTheme="minorHAnsi" w:cstheme="minorBidi"/>
          <w:noProof/>
          <w:sz w:val="22"/>
          <w:szCs w:val="22"/>
        </w:rPr>
      </w:pPr>
      <w:hyperlink w:anchor="_Toc86273652" w:history="1">
        <w:r w:rsidR="003261C8" w:rsidRPr="00A50F87">
          <w:rPr>
            <w:rStyle w:val="Hyperlink"/>
            <w:noProof/>
          </w:rPr>
          <w:t>6.2 CONSTRAINTS</w:t>
        </w:r>
        <w:r w:rsidR="003261C8">
          <w:rPr>
            <w:noProof/>
            <w:webHidden/>
          </w:rPr>
          <w:tab/>
        </w:r>
        <w:r w:rsidR="003261C8">
          <w:rPr>
            <w:noProof/>
            <w:webHidden/>
          </w:rPr>
          <w:fldChar w:fldCharType="begin"/>
        </w:r>
        <w:r w:rsidR="003261C8">
          <w:rPr>
            <w:noProof/>
            <w:webHidden/>
          </w:rPr>
          <w:instrText xml:space="preserve"> PAGEREF _Toc86273652 \h </w:instrText>
        </w:r>
        <w:r w:rsidR="003261C8">
          <w:rPr>
            <w:noProof/>
            <w:webHidden/>
          </w:rPr>
        </w:r>
        <w:r w:rsidR="003261C8">
          <w:rPr>
            <w:noProof/>
            <w:webHidden/>
          </w:rPr>
          <w:fldChar w:fldCharType="separate"/>
        </w:r>
        <w:r w:rsidR="003261C8">
          <w:rPr>
            <w:noProof/>
            <w:webHidden/>
          </w:rPr>
          <w:t>33</w:t>
        </w:r>
        <w:r w:rsidR="003261C8">
          <w:rPr>
            <w:noProof/>
            <w:webHidden/>
          </w:rPr>
          <w:fldChar w:fldCharType="end"/>
        </w:r>
      </w:hyperlink>
    </w:p>
    <w:p w14:paraId="10678C98" w14:textId="4DC32BFA" w:rsidR="003261C8" w:rsidRDefault="00EB01B6">
      <w:pPr>
        <w:pStyle w:val="TOC2"/>
        <w:rPr>
          <w:rFonts w:asciiTheme="minorHAnsi" w:eastAsiaTheme="minorEastAsia" w:hAnsiTheme="minorHAnsi" w:cstheme="minorBidi"/>
          <w:noProof/>
          <w:sz w:val="22"/>
          <w:szCs w:val="22"/>
        </w:rPr>
      </w:pPr>
      <w:hyperlink w:anchor="_Toc86273653" w:history="1">
        <w:r w:rsidR="003261C8" w:rsidRPr="00A50F87">
          <w:rPr>
            <w:rStyle w:val="Hyperlink"/>
            <w:noProof/>
          </w:rPr>
          <w:t>6.3 Out of Scope material</w:t>
        </w:r>
        <w:r w:rsidR="003261C8">
          <w:rPr>
            <w:noProof/>
            <w:webHidden/>
          </w:rPr>
          <w:tab/>
        </w:r>
        <w:r w:rsidR="003261C8">
          <w:rPr>
            <w:noProof/>
            <w:webHidden/>
          </w:rPr>
          <w:fldChar w:fldCharType="begin"/>
        </w:r>
        <w:r w:rsidR="003261C8">
          <w:rPr>
            <w:noProof/>
            <w:webHidden/>
          </w:rPr>
          <w:instrText xml:space="preserve"> PAGEREF _Toc86273653 \h </w:instrText>
        </w:r>
        <w:r w:rsidR="003261C8">
          <w:rPr>
            <w:noProof/>
            <w:webHidden/>
          </w:rPr>
        </w:r>
        <w:r w:rsidR="003261C8">
          <w:rPr>
            <w:noProof/>
            <w:webHidden/>
          </w:rPr>
          <w:fldChar w:fldCharType="separate"/>
        </w:r>
        <w:r w:rsidR="003261C8">
          <w:rPr>
            <w:noProof/>
            <w:webHidden/>
          </w:rPr>
          <w:t>33</w:t>
        </w:r>
        <w:r w:rsidR="003261C8">
          <w:rPr>
            <w:noProof/>
            <w:webHidden/>
          </w:rPr>
          <w:fldChar w:fldCharType="end"/>
        </w:r>
      </w:hyperlink>
    </w:p>
    <w:p w14:paraId="6F896D05" w14:textId="2DAADF2E" w:rsidR="003261C8" w:rsidRDefault="00EB01B6">
      <w:pPr>
        <w:pStyle w:val="TOC1"/>
        <w:rPr>
          <w:rFonts w:asciiTheme="minorHAnsi" w:eastAsiaTheme="minorEastAsia" w:hAnsiTheme="minorHAnsi" w:cstheme="minorBidi"/>
          <w:b w:val="0"/>
          <w:caps w:val="0"/>
          <w:noProof/>
          <w:sz w:val="22"/>
          <w:szCs w:val="22"/>
        </w:rPr>
      </w:pPr>
      <w:hyperlink w:anchor="_Toc86273654" w:history="1">
        <w:r w:rsidR="003261C8" w:rsidRPr="00A50F87">
          <w:rPr>
            <w:rStyle w:val="Hyperlink"/>
            <w:noProof/>
          </w:rPr>
          <w:t>7.  Delivery and Schedule</w:t>
        </w:r>
        <w:r w:rsidR="003261C8">
          <w:rPr>
            <w:noProof/>
            <w:webHidden/>
          </w:rPr>
          <w:tab/>
        </w:r>
        <w:r w:rsidR="003261C8">
          <w:rPr>
            <w:noProof/>
            <w:webHidden/>
          </w:rPr>
          <w:fldChar w:fldCharType="begin"/>
        </w:r>
        <w:r w:rsidR="003261C8">
          <w:rPr>
            <w:noProof/>
            <w:webHidden/>
          </w:rPr>
          <w:instrText xml:space="preserve"> PAGEREF _Toc86273654 \h </w:instrText>
        </w:r>
        <w:r w:rsidR="003261C8">
          <w:rPr>
            <w:noProof/>
            <w:webHidden/>
          </w:rPr>
        </w:r>
        <w:r w:rsidR="003261C8">
          <w:rPr>
            <w:noProof/>
            <w:webHidden/>
          </w:rPr>
          <w:fldChar w:fldCharType="separate"/>
        </w:r>
        <w:r w:rsidR="003261C8">
          <w:rPr>
            <w:noProof/>
            <w:webHidden/>
          </w:rPr>
          <w:t>34</w:t>
        </w:r>
        <w:r w:rsidR="003261C8">
          <w:rPr>
            <w:noProof/>
            <w:webHidden/>
          </w:rPr>
          <w:fldChar w:fldCharType="end"/>
        </w:r>
      </w:hyperlink>
    </w:p>
    <w:p w14:paraId="062855CD" w14:textId="41B5B6C0" w:rsidR="003261C8" w:rsidRDefault="00EB01B6">
      <w:pPr>
        <w:pStyle w:val="TOC1"/>
        <w:rPr>
          <w:rFonts w:asciiTheme="minorHAnsi" w:eastAsiaTheme="minorEastAsia" w:hAnsiTheme="minorHAnsi" w:cstheme="minorBidi"/>
          <w:b w:val="0"/>
          <w:caps w:val="0"/>
          <w:noProof/>
          <w:sz w:val="22"/>
          <w:szCs w:val="22"/>
        </w:rPr>
      </w:pPr>
      <w:hyperlink w:anchor="_Toc86273655" w:history="1">
        <w:r w:rsidR="003261C8" w:rsidRPr="00A50F87">
          <w:rPr>
            <w:rStyle w:val="Hyperlink"/>
            <w:noProof/>
          </w:rPr>
          <w:t>8.  Stakeholder Approval Form</w:t>
        </w:r>
        <w:r w:rsidR="003261C8">
          <w:rPr>
            <w:noProof/>
            <w:webHidden/>
          </w:rPr>
          <w:tab/>
        </w:r>
        <w:r w:rsidR="003261C8">
          <w:rPr>
            <w:noProof/>
            <w:webHidden/>
          </w:rPr>
          <w:fldChar w:fldCharType="begin"/>
        </w:r>
        <w:r w:rsidR="003261C8">
          <w:rPr>
            <w:noProof/>
            <w:webHidden/>
          </w:rPr>
          <w:instrText xml:space="preserve"> PAGEREF _Toc86273655 \h </w:instrText>
        </w:r>
        <w:r w:rsidR="003261C8">
          <w:rPr>
            <w:noProof/>
            <w:webHidden/>
          </w:rPr>
        </w:r>
        <w:r w:rsidR="003261C8">
          <w:rPr>
            <w:noProof/>
            <w:webHidden/>
          </w:rPr>
          <w:fldChar w:fldCharType="separate"/>
        </w:r>
        <w:r w:rsidR="003261C8">
          <w:rPr>
            <w:noProof/>
            <w:webHidden/>
          </w:rPr>
          <w:t>36</w:t>
        </w:r>
        <w:r w:rsidR="003261C8">
          <w:rPr>
            <w:noProof/>
            <w:webHidden/>
          </w:rPr>
          <w:fldChar w:fldCharType="end"/>
        </w:r>
      </w:hyperlink>
    </w:p>
    <w:p w14:paraId="54704C0C" w14:textId="2E11909C" w:rsidR="003261C8" w:rsidRDefault="00EB01B6">
      <w:pPr>
        <w:pStyle w:val="TOC1"/>
        <w:rPr>
          <w:rFonts w:asciiTheme="minorHAnsi" w:eastAsiaTheme="minorEastAsia" w:hAnsiTheme="minorHAnsi" w:cstheme="minorBidi"/>
          <w:b w:val="0"/>
          <w:caps w:val="0"/>
          <w:noProof/>
          <w:sz w:val="22"/>
          <w:szCs w:val="22"/>
        </w:rPr>
      </w:pPr>
      <w:hyperlink w:anchor="_Toc86273656" w:history="1">
        <w:r w:rsidR="003261C8" w:rsidRPr="00A50F87">
          <w:rPr>
            <w:rStyle w:val="Hyperlink"/>
            <w:noProof/>
          </w:rPr>
          <w:t>Appendix:</w:t>
        </w:r>
        <w:r w:rsidR="003261C8">
          <w:rPr>
            <w:noProof/>
            <w:webHidden/>
          </w:rPr>
          <w:tab/>
        </w:r>
        <w:r w:rsidR="003261C8">
          <w:rPr>
            <w:noProof/>
            <w:webHidden/>
          </w:rPr>
          <w:fldChar w:fldCharType="begin"/>
        </w:r>
        <w:r w:rsidR="003261C8">
          <w:rPr>
            <w:noProof/>
            <w:webHidden/>
          </w:rPr>
          <w:instrText xml:space="preserve"> PAGEREF _Toc86273656 \h </w:instrText>
        </w:r>
        <w:r w:rsidR="003261C8">
          <w:rPr>
            <w:noProof/>
            <w:webHidden/>
          </w:rPr>
        </w:r>
        <w:r w:rsidR="003261C8">
          <w:rPr>
            <w:noProof/>
            <w:webHidden/>
          </w:rPr>
          <w:fldChar w:fldCharType="separate"/>
        </w:r>
        <w:r w:rsidR="003261C8">
          <w:rPr>
            <w:noProof/>
            <w:webHidden/>
          </w:rPr>
          <w:t>37</w:t>
        </w:r>
        <w:r w:rsidR="003261C8">
          <w:rPr>
            <w:noProof/>
            <w:webHidden/>
          </w:rPr>
          <w:fldChar w:fldCharType="end"/>
        </w:r>
      </w:hyperlink>
    </w:p>
    <w:p w14:paraId="2C6F124B" w14:textId="73225980" w:rsidR="00797251" w:rsidRDefault="00797251">
      <w:pPr>
        <w:pStyle w:val="TCLVL1"/>
        <w:rPr>
          <w:sz w:val="22"/>
        </w:rPr>
        <w:sectPr w:rsidR="00797251">
          <w:footerReference w:type="first" r:id="rId10"/>
          <w:pgSz w:w="12240" w:h="15840"/>
          <w:pgMar w:top="965" w:right="1800" w:bottom="965" w:left="1800" w:header="720" w:footer="720" w:gutter="0"/>
          <w:pgNumType w:fmt="lowerRoman" w:start="1"/>
          <w:cols w:space="720"/>
          <w:titlePg/>
        </w:sectPr>
      </w:pPr>
      <w:r>
        <w:rPr>
          <w:b w:val="0"/>
          <w:smallCaps/>
          <w:kern w:val="28"/>
          <w:sz w:val="32"/>
        </w:rPr>
        <w:fldChar w:fldCharType="end"/>
      </w:r>
    </w:p>
    <w:p w14:paraId="3C1D99B5" w14:textId="77777777" w:rsidR="00797251" w:rsidRDefault="00797251" w:rsidP="007500F5">
      <w:pPr>
        <w:pStyle w:val="Heading1"/>
        <w:numPr>
          <w:ilvl w:val="0"/>
          <w:numId w:val="29"/>
        </w:numPr>
      </w:pPr>
      <w:bookmarkStart w:id="5" w:name="_Toc86273630"/>
      <w:r>
        <w:lastRenderedPageBreak/>
        <w:t>Introduction and Project Overview</w:t>
      </w:r>
      <w:bookmarkEnd w:id="5"/>
    </w:p>
    <w:p w14:paraId="569E7767" w14:textId="77777777" w:rsidR="007500F5" w:rsidRPr="007500F5" w:rsidRDefault="007500F5" w:rsidP="007500F5">
      <w:pPr>
        <w:pStyle w:val="heading1underline"/>
      </w:pPr>
    </w:p>
    <w:p w14:paraId="185786E2" w14:textId="77DE9C54" w:rsidR="007500F5" w:rsidRPr="00DC2D04" w:rsidRDefault="007500F5" w:rsidP="007500F5">
      <w:pPr>
        <w:pStyle w:val="xmsonormal"/>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Develop an android application to help university students order food and provide information about on-campus and near-campus restaurants and food providers (</w:t>
      </w:r>
      <w:r w:rsidR="00DC2D04" w:rsidRPr="00DC2D04">
        <w:rPr>
          <w:rFonts w:ascii="Arial" w:hAnsi="Arial" w:cs="Arial"/>
          <w:color w:val="201F1E"/>
          <w:sz w:val="20"/>
          <w:szCs w:val="20"/>
          <w:bdr w:val="none" w:sz="0" w:space="0" w:color="auto" w:frame="1"/>
        </w:rPr>
        <w:t>e.g.,</w:t>
      </w:r>
      <w:r w:rsidRPr="00DC2D04">
        <w:rPr>
          <w:rFonts w:ascii="Arial" w:hAnsi="Arial" w:cs="Arial"/>
          <w:color w:val="201F1E"/>
          <w:sz w:val="20"/>
          <w:szCs w:val="20"/>
          <w:bdr w:val="none" w:sz="0" w:space="0" w:color="auto" w:frame="1"/>
        </w:rPr>
        <w:t xml:space="preserve"> restaurant review and comments). The system should have an appealing home screen and minimally include the following functionality (you may modify or add additional functionality after receiving approval from your client):</w:t>
      </w:r>
    </w:p>
    <w:p w14:paraId="70DE451F"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Registration: Students must register before they can use the system. University ID can be used as member Id.</w:t>
      </w:r>
    </w:p>
    <w:p w14:paraId="1A0E98DF"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Login: Members must login to use the system after initial registration.</w:t>
      </w:r>
    </w:p>
    <w:p w14:paraId="3D0B57FD"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Payments: System should be able to handle payments (Meal plan and Credit cards only; You do not need to validate credit cards for this project, just make them 16 digits long, have an expiration date, and a 3-digit security code)</w:t>
      </w:r>
    </w:p>
    <w:p w14:paraId="773B487E" w14:textId="4F7897C8"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Restaurants: System should allow vendors to add their restaurants and their menu (</w:t>
      </w:r>
      <w:r w:rsidR="00DC2D04" w:rsidRPr="00DC2D04">
        <w:rPr>
          <w:rFonts w:ascii="Arial" w:hAnsi="Arial" w:cs="Arial"/>
          <w:color w:val="201F1E"/>
          <w:sz w:val="20"/>
          <w:szCs w:val="20"/>
          <w:bdr w:val="none" w:sz="0" w:space="0" w:color="auto" w:frame="1"/>
        </w:rPr>
        <w:t>e.g.,</w:t>
      </w:r>
      <w:r w:rsidRPr="00DC2D04">
        <w:rPr>
          <w:rFonts w:ascii="Arial" w:hAnsi="Arial" w:cs="Arial"/>
          <w:color w:val="201F1E"/>
          <w:sz w:val="20"/>
          <w:szCs w:val="20"/>
          <w:bdr w:val="none" w:sz="0" w:space="0" w:color="auto" w:frame="1"/>
        </w:rPr>
        <w:t xml:space="preserve"> subway, Panda express, connection café and other on campus restaurants).</w:t>
      </w:r>
    </w:p>
    <w:p w14:paraId="385903D5" w14:textId="2D267862"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Orders: Place food order (</w:t>
      </w:r>
      <w:r w:rsidR="00DC2D04" w:rsidRPr="00DC2D04">
        <w:rPr>
          <w:rFonts w:ascii="Arial" w:hAnsi="Arial" w:cs="Arial"/>
          <w:color w:val="201F1E"/>
          <w:sz w:val="20"/>
          <w:szCs w:val="20"/>
          <w:bdr w:val="none" w:sz="0" w:space="0" w:color="auto" w:frame="1"/>
        </w:rPr>
        <w:t>e.g.,</w:t>
      </w:r>
      <w:r w:rsidRPr="00DC2D04">
        <w:rPr>
          <w:rFonts w:ascii="Arial" w:hAnsi="Arial" w:cs="Arial"/>
          <w:color w:val="201F1E"/>
          <w:sz w:val="20"/>
          <w:szCs w:val="20"/>
          <w:bdr w:val="none" w:sz="0" w:space="0" w:color="auto" w:frame="1"/>
        </w:rPr>
        <w:t xml:space="preserve"> Sandwich and coke with chips etc.). System should also allow for modifying your order after the initial placement within 5 minutes of your initial order time (</w:t>
      </w:r>
      <w:r w:rsidR="00DC2D04" w:rsidRPr="00DC2D04">
        <w:rPr>
          <w:rFonts w:ascii="Arial" w:hAnsi="Arial" w:cs="Arial"/>
          <w:color w:val="201F1E"/>
          <w:sz w:val="20"/>
          <w:szCs w:val="20"/>
          <w:bdr w:val="none" w:sz="0" w:space="0" w:color="auto" w:frame="1"/>
        </w:rPr>
        <w:t>i.e.,</w:t>
      </w:r>
      <w:r w:rsidRPr="00DC2D04">
        <w:rPr>
          <w:rFonts w:ascii="Arial" w:hAnsi="Arial" w:cs="Arial"/>
          <w:color w:val="201F1E"/>
          <w:sz w:val="20"/>
          <w:szCs w:val="20"/>
          <w:bdr w:val="none" w:sz="0" w:space="0" w:color="auto" w:frame="1"/>
        </w:rPr>
        <w:t xml:space="preserve"> cancel an order to modify existing order by adding new items).</w:t>
      </w:r>
    </w:p>
    <w:p w14:paraId="49F4D82C" w14:textId="0EB08E24"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Communication: System should allow for sending text messages/e-mails to a single, subgroup or all members (</w:t>
      </w:r>
      <w:r w:rsidR="00DC2D04" w:rsidRPr="00DC2D04">
        <w:rPr>
          <w:rFonts w:ascii="Arial" w:hAnsi="Arial" w:cs="Arial"/>
          <w:color w:val="201F1E"/>
          <w:sz w:val="20"/>
          <w:szCs w:val="20"/>
          <w:bdr w:val="none" w:sz="0" w:space="0" w:color="auto" w:frame="1"/>
        </w:rPr>
        <w:t>e.g.,</w:t>
      </w:r>
      <w:r w:rsidRPr="00DC2D04">
        <w:rPr>
          <w:rFonts w:ascii="Arial" w:hAnsi="Arial" w:cs="Arial"/>
          <w:color w:val="201F1E"/>
          <w:sz w:val="20"/>
          <w:szCs w:val="20"/>
          <w:bdr w:val="none" w:sz="0" w:space="0" w:color="auto" w:frame="1"/>
        </w:rPr>
        <w:t xml:space="preserve"> Your order has been placed, your order is on its way etc.)</w:t>
      </w:r>
    </w:p>
    <w:p w14:paraId="5115E900"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Delivery: System should allow students to track their order and get their food delivered or select an option for pick up.</w:t>
      </w:r>
    </w:p>
    <w:p w14:paraId="509876BF"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Favorites list: Allow creating a favorite list of restaurants (you must have ordered at least once from a restaurant before you can add it to your favorite’s list)</w:t>
      </w:r>
    </w:p>
    <w:p w14:paraId="04105DC0"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bdr w:val="none" w:sz="0" w:space="0" w:color="auto" w:frame="1"/>
        </w:rPr>
      </w:pPr>
      <w:r w:rsidRPr="00DC2D04">
        <w:rPr>
          <w:rFonts w:ascii="Arial" w:hAnsi="Arial" w:cs="Arial"/>
          <w:color w:val="201F1E"/>
          <w:sz w:val="20"/>
          <w:szCs w:val="20"/>
          <w:bdr w:val="none" w:sz="0" w:space="0" w:color="auto" w:frame="1"/>
        </w:rPr>
        <w:t>Search: You should be able to search for different food items or restaurants</w:t>
      </w:r>
    </w:p>
    <w:p w14:paraId="02E9327F" w14:textId="77777777" w:rsidR="007500F5" w:rsidRPr="00DC2D04" w:rsidRDefault="007500F5" w:rsidP="007500F5">
      <w:pPr>
        <w:pStyle w:val="xmsonormal"/>
        <w:numPr>
          <w:ilvl w:val="0"/>
          <w:numId w:val="28"/>
        </w:numPr>
        <w:shd w:val="clear" w:color="auto" w:fill="FFFFFF"/>
        <w:spacing w:before="0" w:beforeAutospacing="0" w:after="120" w:afterAutospacing="0"/>
        <w:ind w:left="720" w:hanging="360"/>
        <w:rPr>
          <w:rFonts w:ascii="Arial" w:hAnsi="Arial" w:cs="Arial"/>
          <w:color w:val="201F1E"/>
          <w:sz w:val="20"/>
          <w:szCs w:val="20"/>
        </w:rPr>
      </w:pPr>
      <w:r w:rsidRPr="00DC2D04">
        <w:rPr>
          <w:rFonts w:ascii="Arial" w:hAnsi="Arial" w:cs="Arial"/>
          <w:sz w:val="20"/>
          <w:szCs w:val="20"/>
        </w:rPr>
        <w:t>Review and Rating: Use Stars (one to five stars) to rate the service received, and allow to enter for a short comment to help future users</w:t>
      </w:r>
    </w:p>
    <w:p w14:paraId="4742D7E7"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Advertisements: System should provide advertising space (e.g. Local subway store offers specials or coupons to members). This could be a source of revenue from the app.</w:t>
      </w:r>
    </w:p>
    <w:p w14:paraId="6A618160" w14:textId="77777777" w:rsidR="007500F5" w:rsidRPr="00DC2D04" w:rsidRDefault="007500F5" w:rsidP="007500F5">
      <w:pPr>
        <w:pStyle w:val="xmsonormal"/>
        <w:numPr>
          <w:ilvl w:val="0"/>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w:t>
      </w:r>
      <w:r w:rsidRPr="00DC2D04">
        <w:rPr>
          <w:rFonts w:ascii="Arial" w:hAnsi="Arial" w:cs="Arial"/>
          <w:b/>
          <w:bCs/>
          <w:color w:val="201F1E"/>
          <w:sz w:val="20"/>
          <w:szCs w:val="20"/>
          <w:bdr w:val="none" w:sz="0" w:space="0" w:color="auto" w:frame="1"/>
        </w:rPr>
        <w:t>for Honors Credit only</w:t>
      </w:r>
      <w:r w:rsidRPr="00DC2D04">
        <w:rPr>
          <w:rFonts w:ascii="Arial" w:hAnsi="Arial" w:cs="Arial"/>
          <w:color w:val="201F1E"/>
          <w:sz w:val="20"/>
          <w:szCs w:val="20"/>
          <w:bdr w:val="none" w:sz="0" w:space="0" w:color="auto" w:frame="1"/>
        </w:rPr>
        <w:t xml:space="preserve">} </w:t>
      </w:r>
    </w:p>
    <w:p w14:paraId="39AD2328" w14:textId="77777777" w:rsidR="007500F5" w:rsidRPr="00DC2D04" w:rsidRDefault="007500F5" w:rsidP="007500F5">
      <w:pPr>
        <w:pStyle w:val="xmsonormal"/>
        <w:numPr>
          <w:ilvl w:val="1"/>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color w:val="201F1E"/>
          <w:sz w:val="20"/>
          <w:szCs w:val="20"/>
          <w:bdr w:val="none" w:sz="0" w:space="0" w:color="auto" w:frame="1"/>
        </w:rPr>
        <w:t xml:space="preserve">Create a map displaying your location and the resultants. </w:t>
      </w:r>
    </w:p>
    <w:p w14:paraId="422A82DC" w14:textId="77777777" w:rsidR="007500F5" w:rsidRPr="00DC2D04" w:rsidRDefault="007500F5" w:rsidP="007500F5">
      <w:pPr>
        <w:pStyle w:val="xmsonormal"/>
        <w:numPr>
          <w:ilvl w:val="1"/>
          <w:numId w:val="28"/>
        </w:numPr>
        <w:shd w:val="clear" w:color="auto" w:fill="FFFFFF"/>
        <w:spacing w:before="0" w:beforeAutospacing="0" w:after="120" w:afterAutospacing="0"/>
        <w:rPr>
          <w:rFonts w:ascii="Arial" w:hAnsi="Arial" w:cs="Arial"/>
          <w:color w:val="201F1E"/>
          <w:sz w:val="20"/>
          <w:szCs w:val="20"/>
        </w:rPr>
      </w:pPr>
      <w:r w:rsidRPr="00DC2D04">
        <w:rPr>
          <w:rFonts w:ascii="Arial" w:hAnsi="Arial" w:cs="Arial"/>
          <w:sz w:val="20"/>
          <w:szCs w:val="20"/>
        </w:rPr>
        <w:t>Include an accurate time estimation of the project. Prepare a 6-page report (single-space, font 11 or 12) using “</w:t>
      </w:r>
      <w:proofErr w:type="spellStart"/>
      <w:r w:rsidRPr="00DC2D04">
        <w:rPr>
          <w:rFonts w:ascii="Arial" w:hAnsi="Arial" w:cs="Arial"/>
          <w:sz w:val="20"/>
          <w:szCs w:val="20"/>
        </w:rPr>
        <w:t>Softstar</w:t>
      </w:r>
      <w:proofErr w:type="spellEnd"/>
      <w:r w:rsidRPr="00DC2D04">
        <w:rPr>
          <w:rFonts w:ascii="Arial" w:hAnsi="Arial" w:cs="Arial"/>
          <w:sz w:val="20"/>
          <w:szCs w:val="20"/>
        </w:rPr>
        <w:t xml:space="preserve"> Systems – COCOMO estimation” at: </w:t>
      </w:r>
      <w:hyperlink r:id="rId11" w:history="1">
        <w:r w:rsidRPr="00DC2D04">
          <w:rPr>
            <w:rStyle w:val="Hyperlink"/>
            <w:rFonts w:ascii="Arial" w:hAnsi="Arial" w:cs="Arial"/>
            <w:sz w:val="20"/>
            <w:szCs w:val="20"/>
          </w:rPr>
          <w:t>http://www.softstarsystems.com/demo.htm</w:t>
        </w:r>
      </w:hyperlink>
    </w:p>
    <w:p w14:paraId="73EAF6C7" w14:textId="77777777" w:rsidR="007500F5" w:rsidRPr="00DC2D04" w:rsidRDefault="007500F5">
      <w:pPr>
        <w:pStyle w:val="BodyText2"/>
        <w:rPr>
          <w:rFonts w:ascii="Times New Roman" w:hAnsi="Times New Roman"/>
        </w:rPr>
      </w:pPr>
    </w:p>
    <w:p w14:paraId="180A2DBA" w14:textId="77777777" w:rsidR="00797251" w:rsidRDefault="00797251">
      <w:pPr>
        <w:pStyle w:val="BodyText2"/>
        <w:spacing w:after="0"/>
        <w:rPr>
          <w:rFonts w:ascii="Times New Roman" w:hAnsi="Times New Roman"/>
          <w:sz w:val="22"/>
        </w:rPr>
      </w:pPr>
    </w:p>
    <w:p w14:paraId="5988EEBE" w14:textId="77777777" w:rsidR="00797251" w:rsidRDefault="00797251">
      <w:pPr>
        <w:pStyle w:val="Heading1"/>
      </w:pPr>
      <w:bookmarkStart w:id="6" w:name="_Toc86273631"/>
      <w:r>
        <w:lastRenderedPageBreak/>
        <w:t>2.  Objectives</w:t>
      </w:r>
      <w:bookmarkEnd w:id="6"/>
    </w:p>
    <w:p w14:paraId="753BD55F" w14:textId="77777777" w:rsidR="00797251" w:rsidRDefault="00797251">
      <w:pPr>
        <w:pStyle w:val="heading1underline"/>
      </w:pPr>
    </w:p>
    <w:p w14:paraId="1375A25D" w14:textId="77777777" w:rsidR="00797251" w:rsidRDefault="00797251">
      <w:pPr>
        <w:pStyle w:val="Heading2"/>
      </w:pPr>
      <w:bookmarkStart w:id="7" w:name="_Toc86273632"/>
      <w:r>
        <w:t>2.1 BUSINESS Objectives</w:t>
      </w:r>
      <w:bookmarkEnd w:id="7"/>
    </w:p>
    <w:p w14:paraId="22E27F36" w14:textId="77777777" w:rsidR="00797251" w:rsidRDefault="00797251">
      <w:pPr>
        <w:pStyle w:val="BodyText2"/>
      </w:pPr>
      <w:r>
        <w:t>The following is a list of business objectives:</w:t>
      </w:r>
    </w:p>
    <w:p w14:paraId="663701A6" w14:textId="77777777" w:rsidR="00984F36" w:rsidRDefault="00797251" w:rsidP="00984F36">
      <w:pPr>
        <w:pStyle w:val="BodyText2"/>
      </w:pPr>
      <w:r>
        <w:rPr>
          <w:b/>
          <w:bCs/>
        </w:rPr>
        <w:t xml:space="preserve">Objective </w:t>
      </w:r>
      <w:r w:rsidR="004964BC">
        <w:rPr>
          <w:b/>
          <w:bCs/>
        </w:rPr>
        <w:t>1</w:t>
      </w:r>
      <w:r>
        <w:t>:</w:t>
      </w:r>
      <w:r w:rsidR="00DD2B35">
        <w:t xml:space="preserve"> </w:t>
      </w:r>
      <w:r w:rsidR="00984F36">
        <w:t>Login/</w:t>
      </w:r>
      <w:r w:rsidR="004964BC">
        <w:t>Registration: All members must provide the following information prior to using the system:</w:t>
      </w:r>
    </w:p>
    <w:p w14:paraId="67471EA2" w14:textId="77777777" w:rsidR="00984F36" w:rsidRPr="00984F36" w:rsidRDefault="00984F36" w:rsidP="00984F36">
      <w:pPr>
        <w:pStyle w:val="BodyText2"/>
      </w:pPr>
      <w:r>
        <w:rPr>
          <w:b/>
          <w:bCs/>
        </w:rPr>
        <w:tab/>
      </w:r>
      <w:r w:rsidRPr="00984F36">
        <w:rPr>
          <w:bCs/>
        </w:rPr>
        <w:t>If the user is not registered, then he/she needs to provide the following information</w:t>
      </w:r>
    </w:p>
    <w:p w14:paraId="2E6F2B2F" w14:textId="77777777" w:rsidR="00984F36" w:rsidRPr="00984F36" w:rsidRDefault="00984F36" w:rsidP="00984F36">
      <w:pPr>
        <w:numPr>
          <w:ilvl w:val="0"/>
          <w:numId w:val="20"/>
        </w:numPr>
        <w:rPr>
          <w:sz w:val="20"/>
        </w:rPr>
      </w:pPr>
      <w:r w:rsidRPr="00984F36">
        <w:rPr>
          <w:sz w:val="20"/>
        </w:rPr>
        <w:t>Name {First, Last name}</w:t>
      </w:r>
    </w:p>
    <w:p w14:paraId="79D866FD" w14:textId="77777777" w:rsidR="00984F36" w:rsidRPr="00984F36" w:rsidRDefault="00984F36" w:rsidP="00984F36">
      <w:pPr>
        <w:numPr>
          <w:ilvl w:val="0"/>
          <w:numId w:val="20"/>
        </w:numPr>
        <w:rPr>
          <w:sz w:val="20"/>
        </w:rPr>
      </w:pPr>
      <w:r w:rsidRPr="00984F36">
        <w:rPr>
          <w:sz w:val="20"/>
        </w:rPr>
        <w:t>Email address</w:t>
      </w:r>
    </w:p>
    <w:p w14:paraId="7DF3EB99" w14:textId="77777777" w:rsidR="00984F36" w:rsidRPr="00984F36" w:rsidRDefault="00984F36" w:rsidP="00984F36">
      <w:pPr>
        <w:numPr>
          <w:ilvl w:val="0"/>
          <w:numId w:val="20"/>
        </w:numPr>
        <w:rPr>
          <w:sz w:val="20"/>
        </w:rPr>
      </w:pPr>
      <w:r w:rsidRPr="00984F36">
        <w:rPr>
          <w:sz w:val="20"/>
        </w:rPr>
        <w:t>Phone number</w:t>
      </w:r>
    </w:p>
    <w:p w14:paraId="11A237CF" w14:textId="77777777" w:rsidR="00984F36" w:rsidRPr="00984F36" w:rsidRDefault="00984F36" w:rsidP="00984F36">
      <w:pPr>
        <w:numPr>
          <w:ilvl w:val="0"/>
          <w:numId w:val="20"/>
        </w:numPr>
        <w:rPr>
          <w:sz w:val="20"/>
        </w:rPr>
      </w:pPr>
      <w:r w:rsidRPr="00984F36">
        <w:rPr>
          <w:sz w:val="20"/>
        </w:rPr>
        <w:t>Select an ID {at least 8 character long, alphanumeric, wild characters not allowed}</w:t>
      </w:r>
    </w:p>
    <w:p w14:paraId="1743B0FB" w14:textId="77777777" w:rsidR="00984F36" w:rsidRPr="00984F36" w:rsidRDefault="00984F36" w:rsidP="00984F36">
      <w:pPr>
        <w:numPr>
          <w:ilvl w:val="0"/>
          <w:numId w:val="20"/>
        </w:numPr>
        <w:rPr>
          <w:sz w:val="20"/>
        </w:rPr>
      </w:pPr>
      <w:r w:rsidRPr="00984F36">
        <w:rPr>
          <w:sz w:val="20"/>
        </w:rPr>
        <w:t>Select a password {Must include, letters, at least one number, at least Capital letter, wild characters allowed)</w:t>
      </w:r>
    </w:p>
    <w:p w14:paraId="1AE94A2E" w14:textId="77777777" w:rsidR="00984F36" w:rsidRPr="00984F36" w:rsidRDefault="00984F36" w:rsidP="00984F36">
      <w:pPr>
        <w:numPr>
          <w:ilvl w:val="0"/>
          <w:numId w:val="20"/>
        </w:numPr>
        <w:rPr>
          <w:sz w:val="20"/>
        </w:rPr>
      </w:pPr>
      <w:r w:rsidRPr="00984F36">
        <w:rPr>
          <w:sz w:val="20"/>
        </w:rPr>
        <w:t>Select a security question/answer (to be Used for password forgot/reset)</w:t>
      </w:r>
    </w:p>
    <w:p w14:paraId="02CF74A5" w14:textId="77777777" w:rsidR="00984F36" w:rsidRDefault="00984F36" w:rsidP="00984F36">
      <w:pPr>
        <w:pStyle w:val="BodyText2"/>
        <w:ind w:left="720"/>
      </w:pPr>
    </w:p>
    <w:p w14:paraId="6BBA9EAD" w14:textId="77777777" w:rsidR="00984F36" w:rsidRDefault="00984F36" w:rsidP="00984F36">
      <w:pPr>
        <w:pStyle w:val="BodyText2"/>
        <w:ind w:left="720"/>
      </w:pPr>
      <w:r>
        <w:t xml:space="preserve">If the user already registered, he/she can type in the user ID and password and press the button to log in. </w:t>
      </w:r>
    </w:p>
    <w:p w14:paraId="716650A7" w14:textId="77777777" w:rsidR="00984F36" w:rsidRPr="00984F36" w:rsidRDefault="00984F36" w:rsidP="00984F36">
      <w:pPr>
        <w:ind w:left="720"/>
        <w:rPr>
          <w:rFonts w:cs="Arial"/>
          <w:sz w:val="20"/>
        </w:rPr>
      </w:pPr>
      <w:r w:rsidRPr="00984F36">
        <w:rPr>
          <w:rFonts w:cs="Arial"/>
          <w:sz w:val="20"/>
        </w:rPr>
        <w:t xml:space="preserve">If the user forgets the password, </w:t>
      </w:r>
      <w:r>
        <w:rPr>
          <w:rFonts w:cs="Arial"/>
          <w:sz w:val="20"/>
        </w:rPr>
        <w:t>a</w:t>
      </w:r>
      <w:r w:rsidRPr="00984F36">
        <w:rPr>
          <w:rFonts w:cs="Arial"/>
          <w:sz w:val="20"/>
        </w:rPr>
        <w:t>sk user for the Answer to the “Security Question” entered during the “Registr</w:t>
      </w:r>
      <w:r>
        <w:rPr>
          <w:rFonts w:cs="Arial"/>
          <w:sz w:val="20"/>
        </w:rPr>
        <w:t>ation” phase</w:t>
      </w:r>
      <w:r w:rsidRPr="00984F36">
        <w:rPr>
          <w:rFonts w:cs="Arial"/>
          <w:sz w:val="20"/>
        </w:rPr>
        <w:t>. Also ask for e-mail address. If both e-mail and security answer is correct, reset the password and e-mail the temporary password via e-mail</w:t>
      </w:r>
    </w:p>
    <w:p w14:paraId="7D310688" w14:textId="77777777" w:rsidR="004964BC" w:rsidRDefault="004964BC" w:rsidP="00984F36">
      <w:pPr>
        <w:pStyle w:val="BodyText2"/>
        <w:ind w:left="0"/>
      </w:pPr>
    </w:p>
    <w:p w14:paraId="5CD496F3" w14:textId="77777777" w:rsidR="00814879" w:rsidRDefault="00814879" w:rsidP="00814879">
      <w:pPr>
        <w:pStyle w:val="BodyText2"/>
      </w:pPr>
      <w:r>
        <w:rPr>
          <w:b/>
          <w:bCs/>
        </w:rPr>
        <w:t>Objective 2</w:t>
      </w:r>
      <w:r>
        <w:t>: Search: System should be able to allow user to use the search bar, which will display the suggested restaurants according to the result of the search</w:t>
      </w:r>
    </w:p>
    <w:p w14:paraId="62AFD8BE" w14:textId="77777777" w:rsidR="00814879" w:rsidRPr="00274E0F" w:rsidRDefault="00814879" w:rsidP="00814879">
      <w:pPr>
        <w:pStyle w:val="BodyText2"/>
        <w:rPr>
          <w:bCs/>
        </w:rPr>
      </w:pPr>
      <w:r>
        <w:rPr>
          <w:b/>
          <w:bCs/>
        </w:rPr>
        <w:tab/>
      </w:r>
      <w:r w:rsidRPr="00274E0F">
        <w:rPr>
          <w:bCs/>
        </w:rPr>
        <w:t>To search for a specific location within the university area, user must provide either:</w:t>
      </w:r>
    </w:p>
    <w:p w14:paraId="0F1AE384" w14:textId="77777777" w:rsidR="00814879" w:rsidRDefault="00814879" w:rsidP="00814879">
      <w:pPr>
        <w:numPr>
          <w:ilvl w:val="0"/>
          <w:numId w:val="43"/>
        </w:numPr>
        <w:rPr>
          <w:sz w:val="20"/>
        </w:rPr>
      </w:pPr>
      <w:r>
        <w:rPr>
          <w:sz w:val="20"/>
        </w:rPr>
        <w:t xml:space="preserve">Name of the restaurant </w:t>
      </w:r>
    </w:p>
    <w:p w14:paraId="15970769" w14:textId="77777777" w:rsidR="00814879" w:rsidRDefault="00814879" w:rsidP="00814879">
      <w:pPr>
        <w:numPr>
          <w:ilvl w:val="0"/>
          <w:numId w:val="43"/>
        </w:numPr>
        <w:rPr>
          <w:sz w:val="20"/>
        </w:rPr>
      </w:pPr>
      <w:r>
        <w:rPr>
          <w:sz w:val="20"/>
        </w:rPr>
        <w:t>Location of the restaurant</w:t>
      </w:r>
    </w:p>
    <w:p w14:paraId="5E04136C" w14:textId="77777777" w:rsidR="00814879" w:rsidRDefault="00814879" w:rsidP="00814879">
      <w:pPr>
        <w:ind w:left="720"/>
        <w:rPr>
          <w:sz w:val="20"/>
        </w:rPr>
      </w:pPr>
    </w:p>
    <w:p w14:paraId="5D69ECA0" w14:textId="41583182" w:rsidR="00814879" w:rsidRDefault="00814879" w:rsidP="00814879">
      <w:pPr>
        <w:ind w:left="720"/>
        <w:rPr>
          <w:sz w:val="20"/>
        </w:rPr>
      </w:pPr>
      <w:r>
        <w:rPr>
          <w:sz w:val="20"/>
        </w:rPr>
        <w:t xml:space="preserve">After search and suggestions are shown in the drop-down menu, user can press on the restaurant to </w:t>
      </w:r>
      <w:r w:rsidR="00796D75">
        <w:rPr>
          <w:sz w:val="20"/>
        </w:rPr>
        <w:t>navigate to the restaurant’s main page. If the restaurant is not available, the system should notify the user with error message, and ask if the user want to select a different location.</w:t>
      </w:r>
    </w:p>
    <w:p w14:paraId="43A7A086" w14:textId="77777777" w:rsidR="00814879" w:rsidRPr="00814879" w:rsidRDefault="00814879" w:rsidP="00814879">
      <w:pPr>
        <w:ind w:left="720"/>
        <w:rPr>
          <w:sz w:val="20"/>
        </w:rPr>
      </w:pPr>
    </w:p>
    <w:p w14:paraId="18C05AA6" w14:textId="5F43A685" w:rsidR="00FF6B43" w:rsidRDefault="00FF6B43" w:rsidP="00796D75">
      <w:pPr>
        <w:pStyle w:val="BodyText2"/>
        <w:rPr>
          <w:color w:val="201F1E"/>
          <w:bdr w:val="none" w:sz="0" w:space="0" w:color="auto" w:frame="1"/>
        </w:rPr>
      </w:pPr>
      <w:r>
        <w:rPr>
          <w:b/>
          <w:bCs/>
        </w:rPr>
        <w:t xml:space="preserve">Objective </w:t>
      </w:r>
      <w:r w:rsidR="00814879">
        <w:rPr>
          <w:b/>
          <w:bCs/>
        </w:rPr>
        <w:t>3</w:t>
      </w:r>
      <w:r>
        <w:t>:</w:t>
      </w:r>
      <w:r w:rsidR="004964BC">
        <w:t xml:space="preserve"> </w:t>
      </w:r>
      <w:r w:rsidR="00E72EB3">
        <w:t>Payments: S</w:t>
      </w:r>
      <w:r w:rsidR="00E72EB3">
        <w:rPr>
          <w:color w:val="201F1E"/>
          <w:bdr w:val="none" w:sz="0" w:space="0" w:color="auto" w:frame="1"/>
        </w:rPr>
        <w:t>ystem should be able to handle payments (Meal plan and Credit cards only)</w:t>
      </w:r>
    </w:p>
    <w:p w14:paraId="2662403D" w14:textId="77777777" w:rsidR="00984F36" w:rsidRPr="00274E0F" w:rsidRDefault="00984F36">
      <w:pPr>
        <w:pStyle w:val="BodyText2"/>
        <w:rPr>
          <w:bCs/>
        </w:rPr>
      </w:pPr>
      <w:r>
        <w:rPr>
          <w:b/>
          <w:bCs/>
        </w:rPr>
        <w:tab/>
      </w:r>
      <w:r w:rsidRPr="00274E0F">
        <w:rPr>
          <w:bCs/>
        </w:rPr>
        <w:t>Display two options of payment on the screen for the user to choose from: Credit cards or Meal Plan</w:t>
      </w:r>
    </w:p>
    <w:p w14:paraId="224724E6" w14:textId="77777777" w:rsidR="00984F36" w:rsidRPr="00274E0F" w:rsidRDefault="00984F36">
      <w:pPr>
        <w:pStyle w:val="BodyText2"/>
        <w:rPr>
          <w:bCs/>
        </w:rPr>
      </w:pPr>
      <w:r w:rsidRPr="00274E0F">
        <w:rPr>
          <w:bCs/>
        </w:rPr>
        <w:tab/>
        <w:t>If the user selected ‘credit card’:</w:t>
      </w:r>
    </w:p>
    <w:p w14:paraId="1E5F6300" w14:textId="77777777" w:rsidR="00984F36" w:rsidRPr="00274E0F" w:rsidRDefault="00984F36" w:rsidP="00984F36">
      <w:pPr>
        <w:pStyle w:val="BodyText2"/>
        <w:numPr>
          <w:ilvl w:val="0"/>
          <w:numId w:val="42"/>
        </w:numPr>
      </w:pPr>
      <w:r w:rsidRPr="00274E0F">
        <w:rPr>
          <w:bCs/>
        </w:rPr>
        <w:t>If the user is not registered this method</w:t>
      </w:r>
      <w:r w:rsidR="00274E0F" w:rsidRPr="00274E0F">
        <w:rPr>
          <w:bCs/>
        </w:rPr>
        <w:t>, they must provide the following information</w:t>
      </w:r>
      <w:r w:rsidRPr="00274E0F">
        <w:rPr>
          <w:bCs/>
        </w:rPr>
        <w:t>:</w:t>
      </w:r>
    </w:p>
    <w:p w14:paraId="4C65A980" w14:textId="77777777" w:rsidR="00984F36" w:rsidRDefault="00984F36" w:rsidP="00984F36">
      <w:pPr>
        <w:numPr>
          <w:ilvl w:val="0"/>
          <w:numId w:val="43"/>
        </w:numPr>
        <w:rPr>
          <w:sz w:val="20"/>
        </w:rPr>
      </w:pPr>
      <w:r w:rsidRPr="00984F36">
        <w:rPr>
          <w:sz w:val="20"/>
        </w:rPr>
        <w:t>Name {First, Last name}</w:t>
      </w:r>
    </w:p>
    <w:p w14:paraId="73247DAC" w14:textId="77777777" w:rsidR="00274E0F" w:rsidRPr="00984F36" w:rsidRDefault="00274E0F" w:rsidP="00984F36">
      <w:pPr>
        <w:numPr>
          <w:ilvl w:val="0"/>
          <w:numId w:val="43"/>
        </w:numPr>
        <w:rPr>
          <w:sz w:val="20"/>
        </w:rPr>
      </w:pPr>
      <w:r>
        <w:rPr>
          <w:sz w:val="20"/>
        </w:rPr>
        <w:t>Address</w:t>
      </w:r>
    </w:p>
    <w:p w14:paraId="59F61815" w14:textId="77777777" w:rsidR="00984F36" w:rsidRPr="00984F36" w:rsidRDefault="00274E0F" w:rsidP="00984F36">
      <w:pPr>
        <w:numPr>
          <w:ilvl w:val="0"/>
          <w:numId w:val="43"/>
        </w:numPr>
        <w:rPr>
          <w:sz w:val="20"/>
        </w:rPr>
      </w:pPr>
      <w:r>
        <w:rPr>
          <w:sz w:val="20"/>
        </w:rPr>
        <w:t>Email</w:t>
      </w:r>
    </w:p>
    <w:p w14:paraId="5106CD59" w14:textId="77777777" w:rsidR="00984F36" w:rsidRPr="00984F36" w:rsidRDefault="00984F36" w:rsidP="00984F36">
      <w:pPr>
        <w:numPr>
          <w:ilvl w:val="0"/>
          <w:numId w:val="43"/>
        </w:numPr>
        <w:rPr>
          <w:sz w:val="20"/>
        </w:rPr>
      </w:pPr>
      <w:r w:rsidRPr="00984F36">
        <w:rPr>
          <w:sz w:val="20"/>
        </w:rPr>
        <w:t>Phone number</w:t>
      </w:r>
    </w:p>
    <w:p w14:paraId="0D00A282" w14:textId="77777777" w:rsidR="00984F36" w:rsidRDefault="00274E0F" w:rsidP="00274E0F">
      <w:pPr>
        <w:numPr>
          <w:ilvl w:val="0"/>
          <w:numId w:val="43"/>
        </w:numPr>
        <w:rPr>
          <w:sz w:val="20"/>
        </w:rPr>
      </w:pPr>
      <w:r>
        <w:rPr>
          <w:sz w:val="20"/>
        </w:rPr>
        <w:t xml:space="preserve">16-digit card number </w:t>
      </w:r>
      <w:r w:rsidR="00984F36" w:rsidRPr="00984F36">
        <w:rPr>
          <w:sz w:val="20"/>
        </w:rPr>
        <w:t>an ID {at least 8 character long, alphanumeric, wild characters not allowed}</w:t>
      </w:r>
    </w:p>
    <w:p w14:paraId="6C66FA2A" w14:textId="77777777" w:rsidR="00274E0F" w:rsidRDefault="00274E0F" w:rsidP="00274E0F">
      <w:pPr>
        <w:numPr>
          <w:ilvl w:val="0"/>
          <w:numId w:val="43"/>
        </w:numPr>
        <w:rPr>
          <w:sz w:val="20"/>
        </w:rPr>
      </w:pPr>
      <w:r>
        <w:rPr>
          <w:sz w:val="20"/>
        </w:rPr>
        <w:t>CVV number</w:t>
      </w:r>
    </w:p>
    <w:p w14:paraId="45980C27" w14:textId="77777777" w:rsidR="00984F36" w:rsidRPr="00274E0F" w:rsidRDefault="00274E0F" w:rsidP="00274E0F">
      <w:pPr>
        <w:numPr>
          <w:ilvl w:val="0"/>
          <w:numId w:val="43"/>
        </w:numPr>
        <w:rPr>
          <w:sz w:val="20"/>
        </w:rPr>
      </w:pPr>
      <w:r>
        <w:rPr>
          <w:sz w:val="20"/>
        </w:rPr>
        <w:t>Expiration date</w:t>
      </w:r>
    </w:p>
    <w:p w14:paraId="75170769" w14:textId="77777777" w:rsidR="00274E0F" w:rsidRDefault="00984F36" w:rsidP="00814879">
      <w:pPr>
        <w:pStyle w:val="BodyText2"/>
        <w:ind w:left="0"/>
      </w:pPr>
      <w:r>
        <w:lastRenderedPageBreak/>
        <w:tab/>
      </w:r>
    </w:p>
    <w:p w14:paraId="59E6D070" w14:textId="4DC31E3B" w:rsidR="00796D75" w:rsidRDefault="00274E0F" w:rsidP="00796D75">
      <w:pPr>
        <w:pStyle w:val="BodyText2"/>
      </w:pPr>
      <w:r>
        <w:rPr>
          <w:b/>
          <w:bCs/>
        </w:rPr>
        <w:t>Objective 4</w:t>
      </w:r>
      <w:r w:rsidRPr="00274E0F">
        <w:t>:</w:t>
      </w:r>
      <w:r>
        <w:t xml:space="preserve"> Order</w:t>
      </w:r>
      <w:r w:rsidR="00796D75">
        <w:t>: System would allow user to make an order (or select items) from a specific restaurant</w:t>
      </w:r>
      <w:r w:rsidR="001E5FBD">
        <w:t>:</w:t>
      </w:r>
    </w:p>
    <w:p w14:paraId="0D5BAB31" w14:textId="39A4D30A" w:rsidR="006C4F97" w:rsidRPr="006C4F97" w:rsidRDefault="00796D75" w:rsidP="006C4F97">
      <w:pPr>
        <w:pStyle w:val="BodyText2"/>
      </w:pPr>
      <w:r>
        <w:rPr>
          <w:b/>
          <w:bCs/>
        </w:rPr>
        <w:tab/>
      </w:r>
      <w:r w:rsidRPr="006C4F97">
        <w:t>Display menu that contains the pictures of the items and their prices</w:t>
      </w:r>
      <w:r w:rsidR="006C4F97">
        <w:t xml:space="preserve"> according to the chosen restaurant</w:t>
      </w:r>
      <w:r w:rsidRPr="006C4F97">
        <w:t xml:space="preserve">. The system allows the user to add the items to their cart by clicking on the icon or remove items from their cart. </w:t>
      </w:r>
      <w:r w:rsidR="006C4F97" w:rsidRPr="006C4F97">
        <w:t xml:space="preserve">The user can also view the sub total of their order every time they access their cart. </w:t>
      </w:r>
    </w:p>
    <w:p w14:paraId="19D174FC" w14:textId="19F9EA56" w:rsidR="006C4F97" w:rsidRPr="006C4F97" w:rsidRDefault="006C4F97" w:rsidP="006C4F97">
      <w:pPr>
        <w:pStyle w:val="BodyText2"/>
      </w:pPr>
      <w:r w:rsidRPr="006C4F97">
        <w:tab/>
        <w:t>The user can press the buttons:</w:t>
      </w:r>
    </w:p>
    <w:p w14:paraId="239FA8FB" w14:textId="07AC66D4" w:rsidR="006C4F97" w:rsidRPr="006C4F97" w:rsidRDefault="006C4F97" w:rsidP="006C4F97">
      <w:pPr>
        <w:pStyle w:val="BodyText2"/>
        <w:numPr>
          <w:ilvl w:val="0"/>
          <w:numId w:val="42"/>
        </w:numPr>
      </w:pPr>
      <w:r w:rsidRPr="006C4F97">
        <w:t>Add Button to add the items</w:t>
      </w:r>
    </w:p>
    <w:p w14:paraId="7BF176E7" w14:textId="27AABC18" w:rsidR="006C4F97" w:rsidRPr="006C4F97" w:rsidRDefault="006C4F97" w:rsidP="006C4F97">
      <w:pPr>
        <w:pStyle w:val="BodyText2"/>
        <w:numPr>
          <w:ilvl w:val="0"/>
          <w:numId w:val="42"/>
        </w:numPr>
      </w:pPr>
      <w:r w:rsidRPr="006C4F97">
        <w:t>Remove Button to remove the items</w:t>
      </w:r>
    </w:p>
    <w:p w14:paraId="5BFEAF45" w14:textId="740CC0F4" w:rsidR="006C4F97" w:rsidRPr="006C4F97" w:rsidRDefault="006C4F97" w:rsidP="006C4F97">
      <w:pPr>
        <w:pStyle w:val="BodyText2"/>
        <w:numPr>
          <w:ilvl w:val="0"/>
          <w:numId w:val="42"/>
        </w:numPr>
      </w:pPr>
      <w:r w:rsidRPr="006C4F97">
        <w:t>Cancel Button to discard the order</w:t>
      </w:r>
    </w:p>
    <w:p w14:paraId="6F9C6E5D" w14:textId="0DCE782A" w:rsidR="00CC0DB0" w:rsidRDefault="00274E0F" w:rsidP="00CC0DB0">
      <w:pPr>
        <w:ind w:firstLine="360"/>
        <w:rPr>
          <w:sz w:val="20"/>
        </w:rPr>
      </w:pPr>
      <w:r w:rsidRPr="00CC0DB0">
        <w:rPr>
          <w:b/>
          <w:bCs/>
          <w:sz w:val="20"/>
        </w:rPr>
        <w:t>Objective 5</w:t>
      </w:r>
      <w:r w:rsidRPr="00CC0DB0">
        <w:rPr>
          <w:sz w:val="20"/>
        </w:rPr>
        <w:t>:</w:t>
      </w:r>
      <w:r w:rsidR="00223F40" w:rsidRPr="00CC0DB0">
        <w:rPr>
          <w:sz w:val="20"/>
        </w:rPr>
        <w:t xml:space="preserve"> Restaurant</w:t>
      </w:r>
      <w:r w:rsidR="00CC0DB0" w:rsidRPr="00CC0DB0">
        <w:rPr>
          <w:sz w:val="20"/>
        </w:rPr>
        <w:t>: Each restaurant will have the following information</w:t>
      </w:r>
    </w:p>
    <w:p w14:paraId="44E4A5B8" w14:textId="77777777" w:rsidR="00CC0DB0" w:rsidRPr="00CC0DB0" w:rsidRDefault="00CC0DB0" w:rsidP="00CC0DB0">
      <w:pPr>
        <w:rPr>
          <w:sz w:val="20"/>
        </w:rPr>
      </w:pPr>
    </w:p>
    <w:p w14:paraId="5F42D521" w14:textId="77777777" w:rsidR="00CC0DB0" w:rsidRPr="00CC0DB0" w:rsidRDefault="00CC0DB0" w:rsidP="00CC0DB0">
      <w:pPr>
        <w:pStyle w:val="ListParagraph"/>
        <w:numPr>
          <w:ilvl w:val="0"/>
          <w:numId w:val="45"/>
        </w:numPr>
        <w:rPr>
          <w:sz w:val="20"/>
        </w:rPr>
      </w:pPr>
      <w:r w:rsidRPr="00CC0DB0">
        <w:rPr>
          <w:sz w:val="20"/>
        </w:rPr>
        <w:t>Name</w:t>
      </w:r>
    </w:p>
    <w:p w14:paraId="21F729D5" w14:textId="77777777" w:rsidR="00CC0DB0" w:rsidRPr="00CC0DB0" w:rsidRDefault="00CC0DB0" w:rsidP="00CC0DB0">
      <w:pPr>
        <w:pStyle w:val="ListParagraph"/>
        <w:numPr>
          <w:ilvl w:val="0"/>
          <w:numId w:val="45"/>
        </w:numPr>
        <w:rPr>
          <w:sz w:val="20"/>
        </w:rPr>
      </w:pPr>
      <w:r w:rsidRPr="00CC0DB0">
        <w:rPr>
          <w:sz w:val="20"/>
        </w:rPr>
        <w:t>Location</w:t>
      </w:r>
    </w:p>
    <w:p w14:paraId="220C97DD" w14:textId="77777777" w:rsidR="00CC0DB0" w:rsidRPr="00CC0DB0" w:rsidRDefault="00CC0DB0" w:rsidP="00CC0DB0">
      <w:pPr>
        <w:pStyle w:val="ListParagraph"/>
        <w:numPr>
          <w:ilvl w:val="0"/>
          <w:numId w:val="45"/>
        </w:numPr>
        <w:rPr>
          <w:sz w:val="20"/>
        </w:rPr>
      </w:pPr>
      <w:r w:rsidRPr="00CC0DB0">
        <w:rPr>
          <w:sz w:val="20"/>
        </w:rPr>
        <w:t>Cuisine</w:t>
      </w:r>
    </w:p>
    <w:p w14:paraId="582AB7B3" w14:textId="77777777" w:rsidR="00CC0DB0" w:rsidRPr="00CC0DB0" w:rsidRDefault="00CC0DB0" w:rsidP="00CC0DB0">
      <w:pPr>
        <w:pStyle w:val="ListParagraph"/>
        <w:numPr>
          <w:ilvl w:val="0"/>
          <w:numId w:val="45"/>
        </w:numPr>
        <w:rPr>
          <w:sz w:val="20"/>
        </w:rPr>
      </w:pPr>
      <w:r w:rsidRPr="00CC0DB0">
        <w:rPr>
          <w:sz w:val="20"/>
        </w:rPr>
        <w:t>Hours</w:t>
      </w:r>
    </w:p>
    <w:p w14:paraId="79D633A0" w14:textId="77777777" w:rsidR="00CC0DB0" w:rsidRPr="00CC0DB0" w:rsidRDefault="00CC0DB0" w:rsidP="00CC0DB0">
      <w:pPr>
        <w:pStyle w:val="ListParagraph"/>
        <w:numPr>
          <w:ilvl w:val="0"/>
          <w:numId w:val="45"/>
        </w:numPr>
        <w:rPr>
          <w:sz w:val="20"/>
        </w:rPr>
      </w:pPr>
      <w:r w:rsidRPr="00CC0DB0">
        <w:rPr>
          <w:sz w:val="20"/>
        </w:rPr>
        <w:t>A Menu</w:t>
      </w:r>
    </w:p>
    <w:p w14:paraId="29878D05" w14:textId="507EAC77" w:rsidR="00CC0DB0" w:rsidRDefault="00CC0DB0" w:rsidP="00CC0DB0">
      <w:pPr>
        <w:pStyle w:val="ListParagraph"/>
        <w:numPr>
          <w:ilvl w:val="0"/>
          <w:numId w:val="45"/>
        </w:numPr>
        <w:rPr>
          <w:sz w:val="20"/>
        </w:rPr>
      </w:pPr>
      <w:r w:rsidRPr="00CC0DB0">
        <w:rPr>
          <w:sz w:val="20"/>
        </w:rPr>
        <w:t>Current backup time</w:t>
      </w:r>
    </w:p>
    <w:p w14:paraId="26AB1EEF" w14:textId="77777777" w:rsidR="00CC0DB0" w:rsidRPr="00CC0DB0" w:rsidRDefault="00CC0DB0" w:rsidP="00CC0DB0">
      <w:pPr>
        <w:pStyle w:val="ListParagraph"/>
        <w:rPr>
          <w:sz w:val="20"/>
        </w:rPr>
      </w:pPr>
    </w:p>
    <w:p w14:paraId="5039B116" w14:textId="64F9B5D3" w:rsidR="00CC0DB0" w:rsidRPr="00CC0DB0" w:rsidRDefault="00CC0DB0" w:rsidP="00CC0DB0">
      <w:pPr>
        <w:ind w:left="360"/>
        <w:rPr>
          <w:sz w:val="20"/>
        </w:rPr>
      </w:pPr>
      <w:r w:rsidRPr="00CC0DB0">
        <w:rPr>
          <w:sz w:val="20"/>
        </w:rPr>
        <w:t xml:space="preserve">In the app there will be a screen to view the </w:t>
      </w:r>
      <w:r w:rsidRPr="00CC0DB0">
        <w:rPr>
          <w:sz w:val="20"/>
        </w:rPr>
        <w:t>restaurant’s</w:t>
      </w:r>
      <w:r w:rsidRPr="00CC0DB0">
        <w:rPr>
          <w:sz w:val="20"/>
        </w:rPr>
        <w:t xml:space="preserve"> menu when placing an order. </w:t>
      </w:r>
      <w:r w:rsidRPr="00CC0DB0">
        <w:rPr>
          <w:sz w:val="20"/>
        </w:rPr>
        <w:t>An</w:t>
      </w:r>
      <w:r w:rsidRPr="00CC0DB0">
        <w:rPr>
          <w:sz w:val="20"/>
        </w:rPr>
        <w:t xml:space="preserve"> administrator side to the system will update restaurant and menu qualities. The server side will maintain a list of restaurants and </w:t>
      </w:r>
      <w:r w:rsidRPr="00CC0DB0">
        <w:rPr>
          <w:sz w:val="20"/>
        </w:rPr>
        <w:t>its</w:t>
      </w:r>
      <w:r w:rsidRPr="00CC0DB0">
        <w:rPr>
          <w:sz w:val="20"/>
        </w:rPr>
        <w:t xml:space="preserve"> qualities.</w:t>
      </w:r>
    </w:p>
    <w:p w14:paraId="5F8FA037" w14:textId="504B82A4" w:rsidR="00274E0F" w:rsidRDefault="00274E0F">
      <w:pPr>
        <w:pStyle w:val="BodyText2"/>
      </w:pPr>
    </w:p>
    <w:p w14:paraId="5F077F97" w14:textId="6F196AC2" w:rsidR="00CC0DB0" w:rsidRPr="00CC0DB0" w:rsidRDefault="00223F40" w:rsidP="00CC0DB0">
      <w:pPr>
        <w:ind w:left="360"/>
        <w:rPr>
          <w:sz w:val="20"/>
        </w:rPr>
      </w:pPr>
      <w:r w:rsidRPr="00CC0DB0">
        <w:rPr>
          <w:b/>
          <w:bCs/>
          <w:sz w:val="20"/>
        </w:rPr>
        <w:t>Objective 6</w:t>
      </w:r>
      <w:r w:rsidRPr="00CC0DB0">
        <w:rPr>
          <w:sz w:val="20"/>
        </w:rPr>
        <w:t>:</w:t>
      </w:r>
      <w:r w:rsidR="00CC0DB0" w:rsidRPr="00CC0DB0">
        <w:rPr>
          <w:sz w:val="20"/>
        </w:rPr>
        <w:t xml:space="preserve"> </w:t>
      </w:r>
      <w:r w:rsidR="00CC0DB0" w:rsidRPr="00CC0DB0">
        <w:rPr>
          <w:sz w:val="20"/>
        </w:rPr>
        <w:t xml:space="preserve">Advertisement: Each restaurant will be able to create an advertisement that can be clicked to view the order placing menu screen. </w:t>
      </w:r>
      <w:r w:rsidR="00CC0DB0" w:rsidRPr="00CC0DB0">
        <w:rPr>
          <w:sz w:val="20"/>
        </w:rPr>
        <w:t>An</w:t>
      </w:r>
      <w:r w:rsidR="00CC0DB0" w:rsidRPr="00CC0DB0">
        <w:rPr>
          <w:sz w:val="20"/>
        </w:rPr>
        <w:t xml:space="preserve"> advertisement includes the following. </w:t>
      </w:r>
    </w:p>
    <w:p w14:paraId="3DB6A09E" w14:textId="77777777" w:rsidR="00CC0DB0" w:rsidRPr="00CC0DB0" w:rsidRDefault="00CC0DB0" w:rsidP="00CC0DB0">
      <w:pPr>
        <w:pStyle w:val="ListParagraph"/>
        <w:numPr>
          <w:ilvl w:val="0"/>
          <w:numId w:val="46"/>
        </w:numPr>
        <w:spacing w:after="160" w:line="259" w:lineRule="auto"/>
        <w:rPr>
          <w:sz w:val="20"/>
        </w:rPr>
      </w:pPr>
      <w:r w:rsidRPr="00CC0DB0">
        <w:rPr>
          <w:sz w:val="20"/>
        </w:rPr>
        <w:t>Image file</w:t>
      </w:r>
    </w:p>
    <w:p w14:paraId="223CA24B" w14:textId="77777777" w:rsidR="00CC0DB0" w:rsidRPr="00CC0DB0" w:rsidRDefault="00CC0DB0" w:rsidP="00CC0DB0">
      <w:pPr>
        <w:pStyle w:val="ListParagraph"/>
        <w:numPr>
          <w:ilvl w:val="0"/>
          <w:numId w:val="46"/>
        </w:numPr>
        <w:rPr>
          <w:sz w:val="20"/>
        </w:rPr>
      </w:pPr>
      <w:r w:rsidRPr="00CC0DB0">
        <w:rPr>
          <w:sz w:val="20"/>
        </w:rPr>
        <w:t>Text</w:t>
      </w:r>
    </w:p>
    <w:p w14:paraId="0B2AE95F" w14:textId="77777777" w:rsidR="00CC0DB0" w:rsidRPr="00CC0DB0" w:rsidRDefault="00CC0DB0" w:rsidP="00CC0DB0">
      <w:pPr>
        <w:pStyle w:val="ListParagraph"/>
        <w:numPr>
          <w:ilvl w:val="0"/>
          <w:numId w:val="46"/>
        </w:numPr>
        <w:rPr>
          <w:sz w:val="20"/>
        </w:rPr>
      </w:pPr>
      <w:r w:rsidRPr="00CC0DB0">
        <w:rPr>
          <w:sz w:val="20"/>
        </w:rPr>
        <w:t>Font</w:t>
      </w:r>
    </w:p>
    <w:p w14:paraId="084797FD" w14:textId="77777777" w:rsidR="00CC0DB0" w:rsidRPr="00CC0DB0" w:rsidRDefault="00CC0DB0" w:rsidP="00CC0DB0">
      <w:pPr>
        <w:pStyle w:val="ListParagraph"/>
        <w:numPr>
          <w:ilvl w:val="0"/>
          <w:numId w:val="46"/>
        </w:numPr>
        <w:rPr>
          <w:sz w:val="20"/>
        </w:rPr>
      </w:pPr>
      <w:r w:rsidRPr="00CC0DB0">
        <w:rPr>
          <w:sz w:val="20"/>
        </w:rPr>
        <w:t>Background color</w:t>
      </w:r>
    </w:p>
    <w:p w14:paraId="3D9E7A69" w14:textId="77777777" w:rsidR="00CC0DB0" w:rsidRPr="00CC0DB0" w:rsidRDefault="00CC0DB0" w:rsidP="00CC0DB0">
      <w:pPr>
        <w:pStyle w:val="ListParagraph"/>
        <w:numPr>
          <w:ilvl w:val="0"/>
          <w:numId w:val="46"/>
        </w:numPr>
        <w:rPr>
          <w:sz w:val="20"/>
        </w:rPr>
      </w:pPr>
      <w:r w:rsidRPr="00CC0DB0">
        <w:rPr>
          <w:sz w:val="20"/>
        </w:rPr>
        <w:t>Restaurant</w:t>
      </w:r>
    </w:p>
    <w:p w14:paraId="24023F8A" w14:textId="03CADC26" w:rsidR="00223F40" w:rsidRDefault="00223F40">
      <w:pPr>
        <w:pStyle w:val="BodyText2"/>
      </w:pPr>
    </w:p>
    <w:p w14:paraId="054C57A5" w14:textId="36127423" w:rsidR="00274E0F" w:rsidRDefault="00223F40">
      <w:pPr>
        <w:pStyle w:val="BodyText2"/>
      </w:pPr>
      <w:r>
        <w:rPr>
          <w:b/>
          <w:bCs/>
        </w:rPr>
        <w:t>Objective 7</w:t>
      </w:r>
      <w:r w:rsidR="00274E0F">
        <w:rPr>
          <w:b/>
          <w:bCs/>
        </w:rPr>
        <w:t xml:space="preserve">: </w:t>
      </w:r>
      <w:r w:rsidR="00274E0F" w:rsidRPr="00274E0F">
        <w:rPr>
          <w:bCs/>
        </w:rPr>
        <w:t>Delivery</w:t>
      </w:r>
      <w:r w:rsidR="001E5FBD">
        <w:rPr>
          <w:bCs/>
        </w:rPr>
        <w:t xml:space="preserve">: </w:t>
      </w:r>
      <w:r w:rsidR="001E5FBD">
        <w:t>The system should let the customer choose between pick and delivery:</w:t>
      </w:r>
    </w:p>
    <w:p w14:paraId="1D57F224" w14:textId="77777777" w:rsidR="001E5FBD" w:rsidRDefault="001E5FBD" w:rsidP="001E5FBD">
      <w:pPr>
        <w:pStyle w:val="BodyText2"/>
      </w:pPr>
      <w:r w:rsidRPr="001E5FBD">
        <w:t>The system should display two buttons for user to choose: Delivery and Pick Up</w:t>
      </w:r>
    </w:p>
    <w:p w14:paraId="2A7D0305" w14:textId="3F64E953" w:rsidR="001E5FBD" w:rsidRDefault="001E5FBD" w:rsidP="001E5FBD">
      <w:pPr>
        <w:pStyle w:val="BodyText2"/>
      </w:pPr>
      <w:r>
        <w:t>Customer chooses pickup, customer will get alert when order is ready</w:t>
      </w:r>
    </w:p>
    <w:p w14:paraId="02FCE706" w14:textId="5333BFD6" w:rsidR="001E5FBD" w:rsidRDefault="001E5FBD">
      <w:pPr>
        <w:pStyle w:val="BodyText2"/>
      </w:pPr>
      <w:r>
        <w:t>If the customer picks delivery:</w:t>
      </w:r>
    </w:p>
    <w:p w14:paraId="03534D2A" w14:textId="54DECB99" w:rsidR="001E5FBD" w:rsidRDefault="001E5FBD" w:rsidP="001E5FBD">
      <w:pPr>
        <w:pStyle w:val="BodyText2"/>
        <w:numPr>
          <w:ilvl w:val="0"/>
          <w:numId w:val="44"/>
        </w:numPr>
      </w:pPr>
      <w:r>
        <w:t>The system will notify the shipper’s information, including vehicle types, color, …</w:t>
      </w:r>
    </w:p>
    <w:p w14:paraId="7449885F" w14:textId="1D8D44FE" w:rsidR="001E5FBD" w:rsidRDefault="001E5FBD" w:rsidP="001E5FBD">
      <w:pPr>
        <w:pStyle w:val="BodyText2"/>
        <w:numPr>
          <w:ilvl w:val="0"/>
          <w:numId w:val="44"/>
        </w:numPr>
      </w:pPr>
      <w:r>
        <w:t>Calculated the estimated time before reaching the user’s location</w:t>
      </w:r>
    </w:p>
    <w:p w14:paraId="4F9C8649" w14:textId="3AF5646D" w:rsidR="001E5FBD" w:rsidRDefault="001E5FBD" w:rsidP="001E5FBD">
      <w:pPr>
        <w:pStyle w:val="BodyText2"/>
        <w:numPr>
          <w:ilvl w:val="0"/>
          <w:numId w:val="44"/>
        </w:numPr>
      </w:pPr>
      <w:r>
        <w:t>Display successful delivery message if the user received their items</w:t>
      </w:r>
    </w:p>
    <w:p w14:paraId="731A6C95" w14:textId="59F56437" w:rsidR="001E5FBD" w:rsidRDefault="001E5FBD" w:rsidP="001E5FBD">
      <w:pPr>
        <w:pStyle w:val="BodyText2"/>
        <w:numPr>
          <w:ilvl w:val="0"/>
          <w:numId w:val="44"/>
        </w:numPr>
      </w:pPr>
      <w:r>
        <w:t>At the same time, the user will be able to track their order using map displayed on the screen</w:t>
      </w:r>
    </w:p>
    <w:p w14:paraId="5FFB1F4A" w14:textId="77777777" w:rsidR="00CC0DB0" w:rsidRDefault="00CC0DB0" w:rsidP="00274E0F">
      <w:pPr>
        <w:pStyle w:val="BodyText2"/>
        <w:rPr>
          <w:b/>
          <w:bCs/>
        </w:rPr>
      </w:pPr>
    </w:p>
    <w:p w14:paraId="5CCB057E" w14:textId="0942BA8B" w:rsidR="00274E0F" w:rsidRDefault="00223F40" w:rsidP="00274E0F">
      <w:pPr>
        <w:pStyle w:val="BodyText2"/>
      </w:pPr>
      <w:r>
        <w:rPr>
          <w:b/>
          <w:bCs/>
        </w:rPr>
        <w:t>Objective 8</w:t>
      </w:r>
      <w:r w:rsidR="00274E0F">
        <w:rPr>
          <w:b/>
          <w:bCs/>
        </w:rPr>
        <w:t>:</w:t>
      </w:r>
      <w:r w:rsidR="00274E0F">
        <w:t xml:space="preserve"> Communication</w:t>
      </w:r>
      <w:r w:rsidR="00F2496D">
        <w:t xml:space="preserve">: System should allow </w:t>
      </w:r>
      <w:r w:rsidR="003931E1">
        <w:t xml:space="preserve">the user to send messages/e-mails </w:t>
      </w:r>
      <w:r w:rsidR="00564656">
        <w:t>to the administrators</w:t>
      </w:r>
    </w:p>
    <w:p w14:paraId="30897A56" w14:textId="3B62B5CB" w:rsidR="00564656" w:rsidRDefault="00564656" w:rsidP="00274E0F">
      <w:pPr>
        <w:pStyle w:val="BodyText2"/>
      </w:pPr>
      <w:r w:rsidRPr="00564656">
        <w:lastRenderedPageBreak/>
        <w:t xml:space="preserve">If the user has any complaint, they can directly contact the phone or email address that’s attached below </w:t>
      </w:r>
      <w:r>
        <w:t>the selected</w:t>
      </w:r>
      <w:r w:rsidRPr="00564656">
        <w:t xml:space="preserve"> restaurant.</w:t>
      </w:r>
      <w:r>
        <w:t xml:space="preserve"> The system will then notify the user it has received the feedback and recommend the user to wait for response. </w:t>
      </w:r>
    </w:p>
    <w:p w14:paraId="744BC716" w14:textId="77777777" w:rsidR="00CC0DB0" w:rsidRDefault="00CC0DB0" w:rsidP="00CC0DB0">
      <w:pPr>
        <w:ind w:left="360"/>
        <w:rPr>
          <w:b/>
          <w:bCs/>
          <w:sz w:val="20"/>
        </w:rPr>
      </w:pPr>
    </w:p>
    <w:p w14:paraId="452D6911" w14:textId="3FEC4DF2" w:rsidR="00CC0DB0" w:rsidRDefault="00274E0F" w:rsidP="00CC0DB0">
      <w:pPr>
        <w:ind w:left="360"/>
        <w:rPr>
          <w:sz w:val="20"/>
        </w:rPr>
      </w:pPr>
      <w:r w:rsidRPr="00CC0DB0">
        <w:rPr>
          <w:b/>
          <w:bCs/>
          <w:sz w:val="20"/>
        </w:rPr>
        <w:t xml:space="preserve">Objective </w:t>
      </w:r>
      <w:r w:rsidR="00223F40" w:rsidRPr="00CC0DB0">
        <w:rPr>
          <w:b/>
          <w:bCs/>
          <w:sz w:val="20"/>
        </w:rPr>
        <w:t>9</w:t>
      </w:r>
      <w:r w:rsidRPr="00CC0DB0">
        <w:rPr>
          <w:b/>
          <w:bCs/>
          <w:sz w:val="20"/>
        </w:rPr>
        <w:t>:</w:t>
      </w:r>
      <w:r w:rsidR="00CC0DB0" w:rsidRPr="00CC0DB0">
        <w:rPr>
          <w:sz w:val="20"/>
        </w:rPr>
        <w:t xml:space="preserve"> </w:t>
      </w:r>
      <w:r w:rsidR="00CC0DB0" w:rsidRPr="00CC0DB0">
        <w:rPr>
          <w:sz w:val="20"/>
        </w:rPr>
        <w:t>Ratings: Each order completed will be able to be reviewed by the placing customer. A rating will include the following:</w:t>
      </w:r>
    </w:p>
    <w:p w14:paraId="6777249D" w14:textId="77777777" w:rsidR="00CC0DB0" w:rsidRPr="00CC0DB0" w:rsidRDefault="00CC0DB0" w:rsidP="00CC0DB0">
      <w:pPr>
        <w:ind w:left="360"/>
        <w:rPr>
          <w:sz w:val="20"/>
        </w:rPr>
      </w:pPr>
    </w:p>
    <w:p w14:paraId="7A248E89" w14:textId="77777777" w:rsidR="00CC0DB0" w:rsidRPr="00CC0DB0" w:rsidRDefault="00CC0DB0" w:rsidP="00CC0DB0">
      <w:pPr>
        <w:pStyle w:val="ListParagraph"/>
        <w:numPr>
          <w:ilvl w:val="0"/>
          <w:numId w:val="47"/>
        </w:numPr>
        <w:rPr>
          <w:sz w:val="20"/>
        </w:rPr>
      </w:pPr>
      <w:r w:rsidRPr="00CC0DB0">
        <w:rPr>
          <w:sz w:val="20"/>
        </w:rPr>
        <w:t>Number of stars</w:t>
      </w:r>
    </w:p>
    <w:p w14:paraId="677D040B" w14:textId="77777777" w:rsidR="00CC0DB0" w:rsidRPr="00CC0DB0" w:rsidRDefault="00CC0DB0" w:rsidP="00CC0DB0">
      <w:pPr>
        <w:pStyle w:val="ListParagraph"/>
        <w:numPr>
          <w:ilvl w:val="0"/>
          <w:numId w:val="47"/>
        </w:numPr>
        <w:rPr>
          <w:sz w:val="20"/>
        </w:rPr>
      </w:pPr>
      <w:r w:rsidRPr="00CC0DB0">
        <w:rPr>
          <w:sz w:val="20"/>
        </w:rPr>
        <w:t>Reason</w:t>
      </w:r>
    </w:p>
    <w:p w14:paraId="421117F3" w14:textId="77777777" w:rsidR="00CC0DB0" w:rsidRPr="00CC0DB0" w:rsidRDefault="00CC0DB0" w:rsidP="00CC0DB0">
      <w:pPr>
        <w:pStyle w:val="ListParagraph"/>
        <w:numPr>
          <w:ilvl w:val="0"/>
          <w:numId w:val="47"/>
        </w:numPr>
        <w:rPr>
          <w:sz w:val="20"/>
        </w:rPr>
      </w:pPr>
      <w:r w:rsidRPr="00CC0DB0">
        <w:rPr>
          <w:sz w:val="20"/>
        </w:rPr>
        <w:t>Month of order</w:t>
      </w:r>
    </w:p>
    <w:p w14:paraId="24D0AC15" w14:textId="77777777" w:rsidR="00CC0DB0" w:rsidRPr="00CC0DB0" w:rsidRDefault="00CC0DB0" w:rsidP="00CC0DB0">
      <w:pPr>
        <w:pStyle w:val="ListParagraph"/>
        <w:numPr>
          <w:ilvl w:val="0"/>
          <w:numId w:val="47"/>
        </w:numPr>
        <w:rPr>
          <w:sz w:val="20"/>
        </w:rPr>
      </w:pPr>
      <w:r w:rsidRPr="00CC0DB0">
        <w:rPr>
          <w:sz w:val="20"/>
        </w:rPr>
        <w:t>Year of order</w:t>
      </w:r>
    </w:p>
    <w:p w14:paraId="74665D32" w14:textId="5027D7C8" w:rsidR="00CC0DB0" w:rsidRDefault="00CC0DB0" w:rsidP="00CC0DB0">
      <w:pPr>
        <w:pStyle w:val="ListParagraph"/>
        <w:numPr>
          <w:ilvl w:val="0"/>
          <w:numId w:val="47"/>
        </w:numPr>
        <w:rPr>
          <w:sz w:val="20"/>
        </w:rPr>
      </w:pPr>
      <w:r w:rsidRPr="00CC0DB0">
        <w:rPr>
          <w:sz w:val="20"/>
        </w:rPr>
        <w:t>Reviewed</w:t>
      </w:r>
    </w:p>
    <w:p w14:paraId="238DEA93" w14:textId="77777777" w:rsidR="00CC0DB0" w:rsidRPr="00CC0DB0" w:rsidRDefault="00CC0DB0" w:rsidP="00CC0DB0">
      <w:pPr>
        <w:ind w:left="720"/>
        <w:rPr>
          <w:sz w:val="20"/>
        </w:rPr>
      </w:pPr>
    </w:p>
    <w:p w14:paraId="16123084" w14:textId="77777777" w:rsidR="00CC0DB0" w:rsidRPr="00CC0DB0" w:rsidRDefault="00CC0DB0" w:rsidP="00CC0DB0">
      <w:pPr>
        <w:ind w:left="720"/>
        <w:rPr>
          <w:sz w:val="20"/>
        </w:rPr>
      </w:pPr>
      <w:r w:rsidRPr="00CC0DB0">
        <w:rPr>
          <w:sz w:val="20"/>
        </w:rPr>
        <w:t>Ratings are maintained and stored via a ratings list for each restaurant. Reviewed ratings are displayed in app.</w:t>
      </w:r>
    </w:p>
    <w:p w14:paraId="739EA795" w14:textId="52DBFA6A" w:rsidR="00274E0F" w:rsidRPr="00274E0F" w:rsidRDefault="00274E0F" w:rsidP="00274E0F">
      <w:pPr>
        <w:pStyle w:val="BodyText2"/>
      </w:pPr>
    </w:p>
    <w:p w14:paraId="28900627" w14:textId="77777777" w:rsidR="00797251" w:rsidRDefault="00797251">
      <w:pPr>
        <w:pStyle w:val="List2"/>
      </w:pPr>
    </w:p>
    <w:p w14:paraId="3848C5EF" w14:textId="77777777" w:rsidR="00124435" w:rsidRDefault="00124435" w:rsidP="00EE5D19">
      <w:pPr>
        <w:pStyle w:val="List2"/>
        <w:ind w:left="0" w:firstLine="0"/>
      </w:pPr>
    </w:p>
    <w:p w14:paraId="5ADE2B67" w14:textId="77777777" w:rsidR="00797251" w:rsidRDefault="00797251">
      <w:pPr>
        <w:pStyle w:val="Heading2"/>
      </w:pPr>
      <w:bookmarkStart w:id="8" w:name="_Toc86273633"/>
      <w:r>
        <w:t>2.2 SYSTEM Objectives</w:t>
      </w:r>
      <w:bookmarkEnd w:id="8"/>
    </w:p>
    <w:p w14:paraId="3F6C3D97" w14:textId="045FDBDF" w:rsidR="003261C8" w:rsidRDefault="00797251" w:rsidP="003261C8">
      <w:pPr>
        <w:pStyle w:val="BodyText2"/>
        <w:numPr>
          <w:ilvl w:val="12"/>
          <w:numId w:val="0"/>
        </w:numPr>
        <w:ind w:left="360"/>
      </w:pPr>
      <w:r>
        <w:t>The following is a list of system objectives:</w:t>
      </w:r>
    </w:p>
    <w:p w14:paraId="6C82BC79" w14:textId="77777777" w:rsidR="003261C8" w:rsidRDefault="003261C8" w:rsidP="003261C8">
      <w:pPr>
        <w:pStyle w:val="BodyText2"/>
        <w:numPr>
          <w:ilvl w:val="12"/>
          <w:numId w:val="0"/>
        </w:numPr>
        <w:ind w:left="360"/>
      </w:pPr>
    </w:p>
    <w:p w14:paraId="148F39EC" w14:textId="4DA49EC8" w:rsidR="00797251" w:rsidRDefault="00797251" w:rsidP="003261C8">
      <w:pPr>
        <w:pStyle w:val="BodyText2"/>
        <w:numPr>
          <w:ilvl w:val="12"/>
          <w:numId w:val="0"/>
        </w:numPr>
        <w:ind w:left="360"/>
      </w:pPr>
      <w:r>
        <w:rPr>
          <w:b/>
          <w:bCs/>
        </w:rPr>
        <w:t>Objective 1</w:t>
      </w:r>
      <w:r>
        <w:t xml:space="preserve">: </w:t>
      </w:r>
      <w:r w:rsidR="00EA279C">
        <w:t xml:space="preserve">System will be </w:t>
      </w:r>
      <w:r w:rsidR="00F739A1">
        <w:t>an Android application</w:t>
      </w:r>
      <w:r w:rsidR="006C4F97">
        <w:t xml:space="preserve"> version </w:t>
      </w:r>
      <w:r w:rsidR="00DC2D04">
        <w:t>2020.3.1 Bumblebee</w:t>
      </w:r>
    </w:p>
    <w:p w14:paraId="3EBC1A55" w14:textId="73F7CC27" w:rsidR="00F739A1" w:rsidRPr="003261C8" w:rsidRDefault="00797251" w:rsidP="003261C8">
      <w:pPr>
        <w:pStyle w:val="BodyText2"/>
        <w:rPr>
          <w:b/>
          <w:bCs/>
        </w:rPr>
      </w:pPr>
      <w:r>
        <w:rPr>
          <w:b/>
          <w:bCs/>
        </w:rPr>
        <w:t>Objective 2</w:t>
      </w:r>
      <w:r>
        <w:t xml:space="preserve">: </w:t>
      </w:r>
      <w:r w:rsidR="00F739A1">
        <w:t>Search functionality will utilize Google’s search</w:t>
      </w:r>
    </w:p>
    <w:p w14:paraId="514AF409" w14:textId="40C79EB8" w:rsidR="00F739A1" w:rsidRPr="00796C6F" w:rsidRDefault="00796C6F" w:rsidP="008517B9">
      <w:pPr>
        <w:pStyle w:val="BodyText2"/>
        <w:rPr>
          <w:b/>
        </w:rPr>
      </w:pPr>
      <w:r>
        <w:rPr>
          <w:b/>
        </w:rPr>
        <w:t>Objective 3:</w:t>
      </w:r>
      <w:r w:rsidR="00223F40">
        <w:rPr>
          <w:b/>
        </w:rPr>
        <w:t xml:space="preserve"> </w:t>
      </w:r>
      <w:r w:rsidR="00223F40">
        <w:t>Firebase</w:t>
      </w:r>
      <w:r w:rsidR="00F739A1" w:rsidRPr="00796C6F">
        <w:t xml:space="preserve"> will be used to save limited amount of data</w:t>
      </w:r>
      <w:r w:rsidR="006C4F97">
        <w:t xml:space="preserve"> (stored the user’s information, such as name, phone number, email…)</w:t>
      </w:r>
    </w:p>
    <w:p w14:paraId="4380F036" w14:textId="77777777" w:rsidR="00797251" w:rsidRDefault="00797251" w:rsidP="00EA279C">
      <w:pPr>
        <w:pStyle w:val="Heading1"/>
        <w:numPr>
          <w:ilvl w:val="12"/>
          <w:numId w:val="0"/>
        </w:numPr>
      </w:pPr>
      <w:bookmarkStart w:id="9" w:name="_Toc86273634"/>
      <w:r>
        <w:lastRenderedPageBreak/>
        <w:t xml:space="preserve">3. Project </w:t>
      </w:r>
      <w:r w:rsidR="00EA279C">
        <w:t>Context Diagram</w:t>
      </w:r>
      <w:bookmarkEnd w:id="9"/>
    </w:p>
    <w:p w14:paraId="448C1385" w14:textId="77777777" w:rsidR="00797251" w:rsidRDefault="00797251">
      <w:pPr>
        <w:pStyle w:val="heading1underline"/>
        <w:numPr>
          <w:ilvl w:val="12"/>
          <w:numId w:val="0"/>
        </w:numPr>
      </w:pPr>
    </w:p>
    <w:p w14:paraId="4CD5AF3B" w14:textId="77777777" w:rsidR="00797251" w:rsidRDefault="00797251">
      <w:pPr>
        <w:pStyle w:val="BodyText2"/>
        <w:numPr>
          <w:ilvl w:val="12"/>
          <w:numId w:val="0"/>
        </w:numPr>
      </w:pPr>
    </w:p>
    <w:p w14:paraId="08753796" w14:textId="0D1A6A15" w:rsidR="00797251" w:rsidRDefault="003261C8">
      <w:pPr>
        <w:pStyle w:val="BodyText2"/>
        <w:numPr>
          <w:ilvl w:val="12"/>
          <w:numId w:val="0"/>
        </w:numPr>
      </w:pPr>
      <w:r>
        <w:rPr>
          <w:rFonts w:ascii="Times New Roman" w:hAnsi="Times New Roman"/>
          <w:b/>
          <w:noProof/>
          <w:sz w:val="24"/>
          <w:szCs w:val="24"/>
        </w:rPr>
        <w:drawing>
          <wp:inline distT="0" distB="0" distL="0" distR="0" wp14:anchorId="42F2A4AF" wp14:editId="539C077B">
            <wp:extent cx="5486400" cy="3466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466465"/>
                    </a:xfrm>
                    <a:prstGeom prst="rect">
                      <a:avLst/>
                    </a:prstGeom>
                    <a:noFill/>
                    <a:ln>
                      <a:noFill/>
                    </a:ln>
                  </pic:spPr>
                </pic:pic>
              </a:graphicData>
            </a:graphic>
          </wp:inline>
        </w:drawing>
      </w:r>
    </w:p>
    <w:p w14:paraId="13E23DBA" w14:textId="77777777" w:rsidR="00797251" w:rsidRDefault="00797251">
      <w:pPr>
        <w:numPr>
          <w:ilvl w:val="12"/>
          <w:numId w:val="0"/>
        </w:numPr>
        <w:rPr>
          <w:rFonts w:ascii="NewCenturySchlbk" w:hAnsi="NewCenturySchlbk"/>
          <w:sz w:val="22"/>
        </w:rPr>
      </w:pPr>
    </w:p>
    <w:p w14:paraId="6966BFF1" w14:textId="77777777" w:rsidR="00797251" w:rsidRDefault="00797251">
      <w:pPr>
        <w:pStyle w:val="Heading1"/>
      </w:pPr>
      <w:bookmarkStart w:id="10" w:name="_Toc86273635"/>
      <w:r>
        <w:lastRenderedPageBreak/>
        <w:t>4.  Systems Requirements</w:t>
      </w:r>
      <w:bookmarkEnd w:id="10"/>
    </w:p>
    <w:p w14:paraId="25DE634F" w14:textId="77777777" w:rsidR="00797251" w:rsidRDefault="00797251">
      <w:pPr>
        <w:pStyle w:val="heading1underline"/>
      </w:pPr>
    </w:p>
    <w:p w14:paraId="5F94909C" w14:textId="77777777" w:rsidR="00382ED2" w:rsidRDefault="00797251" w:rsidP="00684373">
      <w:pPr>
        <w:pStyle w:val="Heading2"/>
      </w:pPr>
      <w:bookmarkStart w:id="11" w:name="_Toc86273636"/>
      <w:r>
        <w:t xml:space="preserve">4.1 </w:t>
      </w:r>
      <w:r w:rsidR="004E2E90">
        <w:t>“</w:t>
      </w:r>
      <w:r w:rsidR="00606B80">
        <w:t>Registration</w:t>
      </w:r>
      <w:r w:rsidR="00382ED2">
        <w:t xml:space="preserve"> A</w:t>
      </w:r>
      <w:r w:rsidR="007500F5">
        <w:t xml:space="preserve">nd </w:t>
      </w:r>
      <w:r w:rsidR="00382ED2">
        <w:t>L</w:t>
      </w:r>
      <w:r w:rsidR="007500F5">
        <w:t>ogin</w:t>
      </w:r>
      <w:r w:rsidR="004E2E90">
        <w:t>” Requirements</w:t>
      </w:r>
      <w:bookmarkEnd w:id="11"/>
      <w:r w:rsidR="004E2E90">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9"/>
        <w:gridCol w:w="6391"/>
      </w:tblGrid>
      <w:tr w:rsidR="00382ED2" w14:paraId="32182D74" w14:textId="77777777" w:rsidTr="006E5C98">
        <w:tc>
          <w:tcPr>
            <w:tcW w:w="2268" w:type="dxa"/>
          </w:tcPr>
          <w:p w14:paraId="617C9260" w14:textId="77777777" w:rsidR="00382ED2" w:rsidRDefault="00382ED2" w:rsidP="006E5C98">
            <w:r w:rsidRPr="00DA4939">
              <w:rPr>
                <w:b/>
              </w:rPr>
              <w:t>Requirement Title:</w:t>
            </w:r>
          </w:p>
          <w:p w14:paraId="030867B0" w14:textId="77777777" w:rsidR="00382ED2" w:rsidRDefault="00382ED2" w:rsidP="006E5C98"/>
        </w:tc>
        <w:tc>
          <w:tcPr>
            <w:tcW w:w="6588" w:type="dxa"/>
          </w:tcPr>
          <w:p w14:paraId="747E733F" w14:textId="77777777" w:rsidR="00382ED2" w:rsidRDefault="00382ED2" w:rsidP="006E5C98">
            <w:r>
              <w:t>Login and Registration</w:t>
            </w:r>
          </w:p>
        </w:tc>
      </w:tr>
      <w:tr w:rsidR="00382ED2" w14:paraId="42581254" w14:textId="77777777" w:rsidTr="006E5C98">
        <w:tc>
          <w:tcPr>
            <w:tcW w:w="2268" w:type="dxa"/>
          </w:tcPr>
          <w:p w14:paraId="64948565" w14:textId="77777777" w:rsidR="00382ED2" w:rsidRDefault="00382ED2" w:rsidP="006E5C98">
            <w:r w:rsidRPr="00DA4939">
              <w:rPr>
                <w:b/>
              </w:rPr>
              <w:t>Sequence No:</w:t>
            </w:r>
          </w:p>
        </w:tc>
        <w:tc>
          <w:tcPr>
            <w:tcW w:w="6588" w:type="dxa"/>
          </w:tcPr>
          <w:p w14:paraId="30CE4DC2" w14:textId="77777777" w:rsidR="00382ED2" w:rsidRDefault="00382ED2" w:rsidP="006E5C98">
            <w:r>
              <w:t>001</w:t>
            </w:r>
          </w:p>
          <w:p w14:paraId="7589CBB0" w14:textId="77777777" w:rsidR="00382ED2" w:rsidRDefault="00382ED2" w:rsidP="006E5C98"/>
        </w:tc>
      </w:tr>
      <w:tr w:rsidR="00382ED2" w14:paraId="27DD5AFE" w14:textId="77777777" w:rsidTr="006E5C98">
        <w:tc>
          <w:tcPr>
            <w:tcW w:w="2268" w:type="dxa"/>
          </w:tcPr>
          <w:p w14:paraId="47C3EFDD" w14:textId="77777777" w:rsidR="00382ED2" w:rsidRDefault="00382ED2" w:rsidP="006E5C98">
            <w:r w:rsidRPr="00DA4939">
              <w:rPr>
                <w:b/>
              </w:rPr>
              <w:t>Short description:</w:t>
            </w:r>
          </w:p>
        </w:tc>
        <w:tc>
          <w:tcPr>
            <w:tcW w:w="6588" w:type="dxa"/>
          </w:tcPr>
          <w:p w14:paraId="42D5D8D6" w14:textId="77777777" w:rsidR="00382ED2" w:rsidRDefault="00382ED2" w:rsidP="006E5C98">
            <w:r>
              <w:t>Register new user</w:t>
            </w:r>
          </w:p>
          <w:p w14:paraId="20EC64A2" w14:textId="77777777" w:rsidR="00382ED2" w:rsidRDefault="00382ED2" w:rsidP="006E5C98"/>
        </w:tc>
      </w:tr>
      <w:tr w:rsidR="00382ED2" w14:paraId="2528B9F3" w14:textId="77777777" w:rsidTr="006E5C98">
        <w:tc>
          <w:tcPr>
            <w:tcW w:w="2268" w:type="dxa"/>
          </w:tcPr>
          <w:p w14:paraId="71F88854" w14:textId="77777777" w:rsidR="00382ED2" w:rsidRDefault="00382ED2" w:rsidP="006E5C98">
            <w:r w:rsidRPr="00DA4939">
              <w:rPr>
                <w:b/>
              </w:rPr>
              <w:t>Description:</w:t>
            </w:r>
          </w:p>
        </w:tc>
        <w:tc>
          <w:tcPr>
            <w:tcW w:w="6588" w:type="dxa"/>
          </w:tcPr>
          <w:p w14:paraId="6692F859" w14:textId="77777777" w:rsidR="00382ED2" w:rsidRDefault="00382ED2" w:rsidP="006E5C98">
            <w:r>
              <w:t>New users must register before accessing the application. The following information will be collected:</w:t>
            </w:r>
          </w:p>
          <w:p w14:paraId="2F4E55A9" w14:textId="77777777" w:rsidR="00382ED2" w:rsidRDefault="00382ED2" w:rsidP="00382ED2">
            <w:pPr>
              <w:numPr>
                <w:ilvl w:val="0"/>
                <w:numId w:val="33"/>
              </w:numPr>
            </w:pPr>
            <w:r>
              <w:t>Name {First, Last name}</w:t>
            </w:r>
          </w:p>
          <w:p w14:paraId="6B38FA60" w14:textId="77777777" w:rsidR="00382ED2" w:rsidRDefault="00382ED2" w:rsidP="00382ED2">
            <w:pPr>
              <w:numPr>
                <w:ilvl w:val="0"/>
                <w:numId w:val="33"/>
              </w:numPr>
            </w:pPr>
            <w:r>
              <w:t>Email address</w:t>
            </w:r>
          </w:p>
          <w:p w14:paraId="03EA27BE" w14:textId="77777777" w:rsidR="00382ED2" w:rsidRDefault="00382ED2" w:rsidP="00382ED2">
            <w:pPr>
              <w:numPr>
                <w:ilvl w:val="0"/>
                <w:numId w:val="33"/>
              </w:numPr>
            </w:pPr>
            <w:r>
              <w:t>Phone number</w:t>
            </w:r>
          </w:p>
          <w:p w14:paraId="49036908" w14:textId="77777777" w:rsidR="00382ED2" w:rsidRDefault="00382ED2" w:rsidP="00382ED2">
            <w:pPr>
              <w:numPr>
                <w:ilvl w:val="0"/>
                <w:numId w:val="33"/>
              </w:numPr>
            </w:pPr>
            <w:r>
              <w:t>Select an ID {at least 8 character long, alphanumeric, wild characters not allowed}</w:t>
            </w:r>
          </w:p>
          <w:p w14:paraId="22E13CE9" w14:textId="77777777" w:rsidR="00382ED2" w:rsidRDefault="00382ED2" w:rsidP="00382ED2">
            <w:pPr>
              <w:numPr>
                <w:ilvl w:val="0"/>
                <w:numId w:val="33"/>
              </w:numPr>
            </w:pPr>
            <w:r>
              <w:t>Select a password {Must include, letters, at least one number, at least Capital letter, wild characters allowed)</w:t>
            </w:r>
          </w:p>
          <w:p w14:paraId="35EA8ACA" w14:textId="77777777" w:rsidR="00382ED2" w:rsidRDefault="00382ED2" w:rsidP="00382ED2">
            <w:pPr>
              <w:numPr>
                <w:ilvl w:val="0"/>
                <w:numId w:val="33"/>
              </w:numPr>
            </w:pPr>
            <w:r>
              <w:t>Select a security question/answer (to be Used for password forgot/reset)</w:t>
            </w:r>
          </w:p>
          <w:p w14:paraId="01DB408D" w14:textId="77777777" w:rsidR="00382ED2" w:rsidRDefault="00382ED2" w:rsidP="006E5C98"/>
          <w:p w14:paraId="53481A8B" w14:textId="77777777" w:rsidR="00382ED2" w:rsidRDefault="00382ED2" w:rsidP="006E5C98">
            <w:r>
              <w:t>User can press:</w:t>
            </w:r>
          </w:p>
          <w:p w14:paraId="102F1E9E" w14:textId="77777777" w:rsidR="00382ED2" w:rsidRDefault="00382ED2" w:rsidP="00382ED2">
            <w:pPr>
              <w:numPr>
                <w:ilvl w:val="0"/>
                <w:numId w:val="33"/>
              </w:numPr>
            </w:pPr>
            <w:r>
              <w:t>Submit</w:t>
            </w:r>
          </w:p>
          <w:p w14:paraId="7AB64EE3" w14:textId="097A7F15" w:rsidR="00382ED2" w:rsidRDefault="00382ED2" w:rsidP="00382ED2">
            <w:pPr>
              <w:numPr>
                <w:ilvl w:val="0"/>
                <w:numId w:val="33"/>
              </w:numPr>
            </w:pPr>
            <w:r>
              <w:t>Cancel (</w:t>
            </w:r>
            <w:r w:rsidR="001E5FBD">
              <w:t>i.e.,</w:t>
            </w:r>
            <w:r>
              <w:t xml:space="preserve"> discard changes)</w:t>
            </w:r>
          </w:p>
          <w:p w14:paraId="3EFD6336" w14:textId="77777777" w:rsidR="00382ED2" w:rsidRDefault="00382ED2" w:rsidP="00382ED2">
            <w:pPr>
              <w:numPr>
                <w:ilvl w:val="0"/>
                <w:numId w:val="33"/>
              </w:numPr>
            </w:pPr>
            <w:r>
              <w:t>Exit screen (or close)</w:t>
            </w:r>
          </w:p>
          <w:p w14:paraId="19D3D521" w14:textId="77777777" w:rsidR="00382ED2" w:rsidRDefault="00382ED2" w:rsidP="006E5C98"/>
          <w:p w14:paraId="6EA4038A" w14:textId="77777777" w:rsidR="00382ED2" w:rsidRDefault="00382ED2" w:rsidP="006E5C98"/>
        </w:tc>
      </w:tr>
      <w:tr w:rsidR="00382ED2" w14:paraId="3562EB36" w14:textId="77777777" w:rsidTr="006E5C98">
        <w:tc>
          <w:tcPr>
            <w:tcW w:w="2268" w:type="dxa"/>
          </w:tcPr>
          <w:p w14:paraId="267259A6" w14:textId="77777777" w:rsidR="00382ED2" w:rsidRDefault="00382ED2" w:rsidP="006E5C98">
            <w:r w:rsidRPr="00DA4939">
              <w:rPr>
                <w:b/>
              </w:rPr>
              <w:t>Pre-Conditions</w:t>
            </w:r>
            <w:r>
              <w:t>:</w:t>
            </w:r>
          </w:p>
        </w:tc>
        <w:tc>
          <w:tcPr>
            <w:tcW w:w="6588" w:type="dxa"/>
          </w:tcPr>
          <w:p w14:paraId="0BE5FBE4" w14:textId="77777777" w:rsidR="00382ED2" w:rsidRDefault="00382ED2" w:rsidP="00382ED2">
            <w:pPr>
              <w:numPr>
                <w:ilvl w:val="0"/>
                <w:numId w:val="31"/>
              </w:numPr>
            </w:pPr>
            <w:r>
              <w:t>Application must be loaded already</w:t>
            </w:r>
          </w:p>
          <w:p w14:paraId="10FD115A" w14:textId="77777777" w:rsidR="00382ED2" w:rsidRDefault="00382ED2" w:rsidP="00382ED2">
            <w:pPr>
              <w:numPr>
                <w:ilvl w:val="0"/>
                <w:numId w:val="31"/>
              </w:numPr>
            </w:pPr>
            <w:r>
              <w:t>Duplicate registration is not allowed</w:t>
            </w:r>
          </w:p>
          <w:p w14:paraId="578F7406" w14:textId="77777777" w:rsidR="00382ED2" w:rsidRDefault="00382ED2" w:rsidP="006E5C98"/>
        </w:tc>
      </w:tr>
      <w:tr w:rsidR="00382ED2" w14:paraId="773F3D33" w14:textId="77777777" w:rsidTr="006E5C98">
        <w:tc>
          <w:tcPr>
            <w:tcW w:w="2268" w:type="dxa"/>
          </w:tcPr>
          <w:p w14:paraId="2EE65913" w14:textId="77777777" w:rsidR="00382ED2" w:rsidRDefault="00382ED2" w:rsidP="006E5C98">
            <w:r w:rsidRPr="00DA4939">
              <w:rPr>
                <w:b/>
              </w:rPr>
              <w:t>Post Conditions:</w:t>
            </w:r>
          </w:p>
        </w:tc>
        <w:tc>
          <w:tcPr>
            <w:tcW w:w="6588" w:type="dxa"/>
          </w:tcPr>
          <w:p w14:paraId="55F3FB4D" w14:textId="77777777" w:rsidR="00382ED2" w:rsidRDefault="00382ED2" w:rsidP="00382ED2">
            <w:pPr>
              <w:numPr>
                <w:ilvl w:val="0"/>
                <w:numId w:val="32"/>
              </w:numPr>
            </w:pPr>
            <w:r>
              <w:t>All “Saved” changes will be kept permanently</w:t>
            </w:r>
          </w:p>
          <w:p w14:paraId="0BFCAB2B" w14:textId="77777777" w:rsidR="00382ED2" w:rsidRDefault="00382ED2" w:rsidP="006E5C98">
            <w:pPr>
              <w:ind w:left="720"/>
            </w:pPr>
          </w:p>
        </w:tc>
      </w:tr>
      <w:tr w:rsidR="00382ED2" w14:paraId="51C063F1" w14:textId="77777777" w:rsidTr="006E5C98">
        <w:tc>
          <w:tcPr>
            <w:tcW w:w="2268" w:type="dxa"/>
          </w:tcPr>
          <w:p w14:paraId="501BD0A7" w14:textId="77777777" w:rsidR="00382ED2" w:rsidRDefault="00382ED2" w:rsidP="006E5C98">
            <w:r w:rsidRPr="00DA4939">
              <w:rPr>
                <w:b/>
              </w:rPr>
              <w:t>Other attributes:</w:t>
            </w:r>
          </w:p>
        </w:tc>
        <w:tc>
          <w:tcPr>
            <w:tcW w:w="6588" w:type="dxa"/>
          </w:tcPr>
          <w:p w14:paraId="56206BB6" w14:textId="77777777" w:rsidR="00382ED2" w:rsidRDefault="00382ED2" w:rsidP="00382ED2">
            <w:pPr>
              <w:numPr>
                <w:ilvl w:val="0"/>
                <w:numId w:val="30"/>
              </w:numPr>
            </w:pPr>
            <w:r>
              <w:t>None</w:t>
            </w:r>
          </w:p>
          <w:p w14:paraId="34D1052D" w14:textId="77777777" w:rsidR="00382ED2" w:rsidRDefault="00382ED2" w:rsidP="006E5C98"/>
        </w:tc>
      </w:tr>
    </w:tbl>
    <w:p w14:paraId="5CC6F129" w14:textId="77777777" w:rsidR="00382ED2" w:rsidRDefault="00382ED2" w:rsidP="00382ED2">
      <w:pPr>
        <w:pStyle w:val="BodyText2"/>
      </w:pPr>
    </w:p>
    <w:p w14:paraId="571E9F37" w14:textId="77777777" w:rsidR="00382ED2" w:rsidRDefault="00382ED2" w:rsidP="00382ED2">
      <w:pPr>
        <w:pStyle w:val="BodyText2"/>
        <w:ind w:left="0"/>
      </w:pPr>
      <w:r>
        <w:br w:type="page"/>
      </w:r>
    </w:p>
    <w:p w14:paraId="4CCEDB58" w14:textId="77777777" w:rsidR="00382ED2" w:rsidRDefault="00382ED2" w:rsidP="00382ED2">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382ED2" w14:paraId="30E555BA" w14:textId="77777777" w:rsidTr="006E5C98">
        <w:tc>
          <w:tcPr>
            <w:tcW w:w="2268" w:type="dxa"/>
          </w:tcPr>
          <w:p w14:paraId="36C19B0E" w14:textId="77777777" w:rsidR="00382ED2" w:rsidRDefault="00382ED2" w:rsidP="006E5C98">
            <w:r w:rsidRPr="00DA4939">
              <w:rPr>
                <w:b/>
              </w:rPr>
              <w:t>Requirement Title:</w:t>
            </w:r>
          </w:p>
          <w:p w14:paraId="3C664AFE" w14:textId="77777777" w:rsidR="00382ED2" w:rsidRDefault="00382ED2" w:rsidP="006E5C98"/>
        </w:tc>
        <w:tc>
          <w:tcPr>
            <w:tcW w:w="6588" w:type="dxa"/>
          </w:tcPr>
          <w:p w14:paraId="3B57C31F" w14:textId="77777777" w:rsidR="00382ED2" w:rsidRDefault="00382ED2" w:rsidP="006E5C98">
            <w:r>
              <w:t>Login and Registration</w:t>
            </w:r>
          </w:p>
        </w:tc>
      </w:tr>
      <w:tr w:rsidR="00382ED2" w14:paraId="704FDB14" w14:textId="77777777" w:rsidTr="006E5C98">
        <w:tc>
          <w:tcPr>
            <w:tcW w:w="2268" w:type="dxa"/>
          </w:tcPr>
          <w:p w14:paraId="691695C3" w14:textId="77777777" w:rsidR="00382ED2" w:rsidRDefault="00382ED2" w:rsidP="006E5C98">
            <w:r w:rsidRPr="00DA4939">
              <w:rPr>
                <w:b/>
              </w:rPr>
              <w:t>Sequence No:</w:t>
            </w:r>
          </w:p>
        </w:tc>
        <w:tc>
          <w:tcPr>
            <w:tcW w:w="6588" w:type="dxa"/>
          </w:tcPr>
          <w:p w14:paraId="227C47D6" w14:textId="77777777" w:rsidR="00382ED2" w:rsidRDefault="00382ED2" w:rsidP="006E5C98">
            <w:r>
              <w:t>002</w:t>
            </w:r>
          </w:p>
          <w:p w14:paraId="14DCA919" w14:textId="77777777" w:rsidR="00382ED2" w:rsidRDefault="00382ED2" w:rsidP="006E5C98"/>
        </w:tc>
      </w:tr>
      <w:tr w:rsidR="00382ED2" w14:paraId="386BC7AE" w14:textId="77777777" w:rsidTr="006E5C98">
        <w:tc>
          <w:tcPr>
            <w:tcW w:w="2268" w:type="dxa"/>
          </w:tcPr>
          <w:p w14:paraId="4294748B" w14:textId="77777777" w:rsidR="00382ED2" w:rsidRDefault="00382ED2" w:rsidP="006E5C98">
            <w:r w:rsidRPr="00DA4939">
              <w:rPr>
                <w:b/>
              </w:rPr>
              <w:t>Short description:</w:t>
            </w:r>
          </w:p>
        </w:tc>
        <w:tc>
          <w:tcPr>
            <w:tcW w:w="6588" w:type="dxa"/>
          </w:tcPr>
          <w:p w14:paraId="5447D016" w14:textId="77777777" w:rsidR="00382ED2" w:rsidRDefault="00382ED2" w:rsidP="006E5C98">
            <w:r>
              <w:t>Login Existing User</w:t>
            </w:r>
          </w:p>
          <w:p w14:paraId="6206C2CB" w14:textId="77777777" w:rsidR="00382ED2" w:rsidRDefault="00382ED2" w:rsidP="006E5C98"/>
        </w:tc>
      </w:tr>
      <w:tr w:rsidR="00382ED2" w14:paraId="0D265474" w14:textId="77777777" w:rsidTr="006E5C98">
        <w:tc>
          <w:tcPr>
            <w:tcW w:w="2268" w:type="dxa"/>
          </w:tcPr>
          <w:p w14:paraId="19D82133" w14:textId="77777777" w:rsidR="00382ED2" w:rsidRDefault="00382ED2" w:rsidP="006E5C98">
            <w:r w:rsidRPr="00DA4939">
              <w:rPr>
                <w:b/>
              </w:rPr>
              <w:t>Description:</w:t>
            </w:r>
          </w:p>
        </w:tc>
        <w:tc>
          <w:tcPr>
            <w:tcW w:w="6588" w:type="dxa"/>
          </w:tcPr>
          <w:p w14:paraId="137E63D8" w14:textId="77777777" w:rsidR="00382ED2" w:rsidRDefault="00382ED2" w:rsidP="006E5C98">
            <w:r>
              <w:t>Enter User Id and Password (already established during Registration) and Press Submit</w:t>
            </w:r>
          </w:p>
          <w:p w14:paraId="72C8FF6D" w14:textId="77777777" w:rsidR="00382ED2" w:rsidRDefault="00382ED2" w:rsidP="006E5C98"/>
          <w:p w14:paraId="23FBEE03" w14:textId="77777777" w:rsidR="00382ED2" w:rsidRDefault="00382ED2" w:rsidP="006E5C98">
            <w:r>
              <w:t>User can press:</w:t>
            </w:r>
          </w:p>
          <w:p w14:paraId="12E6B4D8" w14:textId="77777777" w:rsidR="00382ED2" w:rsidRDefault="00382ED2" w:rsidP="00382ED2">
            <w:pPr>
              <w:numPr>
                <w:ilvl w:val="0"/>
                <w:numId w:val="33"/>
              </w:numPr>
            </w:pPr>
            <w:r>
              <w:t>Submit</w:t>
            </w:r>
          </w:p>
          <w:p w14:paraId="37B48E72" w14:textId="77777777" w:rsidR="00382ED2" w:rsidRDefault="00382ED2" w:rsidP="00382ED2">
            <w:pPr>
              <w:numPr>
                <w:ilvl w:val="0"/>
                <w:numId w:val="33"/>
              </w:numPr>
            </w:pPr>
            <w:r>
              <w:t>Forgot ID or Password</w:t>
            </w:r>
          </w:p>
          <w:p w14:paraId="24C98C4C" w14:textId="420CB974" w:rsidR="00382ED2" w:rsidRDefault="00382ED2" w:rsidP="00382ED2">
            <w:pPr>
              <w:numPr>
                <w:ilvl w:val="0"/>
                <w:numId w:val="33"/>
              </w:numPr>
            </w:pPr>
            <w:r>
              <w:t>Cancel (</w:t>
            </w:r>
            <w:r w:rsidR="006C4F97">
              <w:t>i.e.,</w:t>
            </w:r>
            <w:r>
              <w:t xml:space="preserve"> discard changes)</w:t>
            </w:r>
          </w:p>
          <w:p w14:paraId="63181420" w14:textId="77777777" w:rsidR="00382ED2" w:rsidRDefault="00382ED2" w:rsidP="00382ED2">
            <w:pPr>
              <w:numPr>
                <w:ilvl w:val="0"/>
                <w:numId w:val="33"/>
              </w:numPr>
            </w:pPr>
            <w:r>
              <w:t>Exit screen (or close)</w:t>
            </w:r>
          </w:p>
          <w:p w14:paraId="2DC90BA2" w14:textId="77777777" w:rsidR="00382ED2" w:rsidRDefault="00382ED2" w:rsidP="006E5C98"/>
          <w:p w14:paraId="14D010EF" w14:textId="77777777" w:rsidR="00382ED2" w:rsidRDefault="00382ED2" w:rsidP="006E5C98"/>
        </w:tc>
      </w:tr>
      <w:tr w:rsidR="00382ED2" w14:paraId="3DEBCB4D" w14:textId="77777777" w:rsidTr="006E5C98">
        <w:tc>
          <w:tcPr>
            <w:tcW w:w="2268" w:type="dxa"/>
          </w:tcPr>
          <w:p w14:paraId="12829F64" w14:textId="77777777" w:rsidR="00382ED2" w:rsidRDefault="00382ED2" w:rsidP="006E5C98">
            <w:r w:rsidRPr="00DA4939">
              <w:rPr>
                <w:b/>
              </w:rPr>
              <w:t>Pre-Conditions</w:t>
            </w:r>
            <w:r>
              <w:t>:</w:t>
            </w:r>
          </w:p>
        </w:tc>
        <w:tc>
          <w:tcPr>
            <w:tcW w:w="6588" w:type="dxa"/>
          </w:tcPr>
          <w:p w14:paraId="38296A1D" w14:textId="77777777" w:rsidR="00382ED2" w:rsidRDefault="00382ED2" w:rsidP="00382ED2">
            <w:pPr>
              <w:numPr>
                <w:ilvl w:val="0"/>
                <w:numId w:val="31"/>
              </w:numPr>
            </w:pPr>
            <w:r>
              <w:t>User must have already registered</w:t>
            </w:r>
          </w:p>
          <w:p w14:paraId="27D8A983" w14:textId="77777777" w:rsidR="00382ED2" w:rsidRDefault="00382ED2" w:rsidP="006E5C98"/>
        </w:tc>
      </w:tr>
      <w:tr w:rsidR="00382ED2" w14:paraId="5CC58C72" w14:textId="77777777" w:rsidTr="006E5C98">
        <w:tc>
          <w:tcPr>
            <w:tcW w:w="2268" w:type="dxa"/>
          </w:tcPr>
          <w:p w14:paraId="19E3121B" w14:textId="77777777" w:rsidR="00382ED2" w:rsidRDefault="00382ED2" w:rsidP="006E5C98">
            <w:r w:rsidRPr="00DA4939">
              <w:rPr>
                <w:b/>
              </w:rPr>
              <w:t>Post Conditions:</w:t>
            </w:r>
          </w:p>
        </w:tc>
        <w:tc>
          <w:tcPr>
            <w:tcW w:w="6588" w:type="dxa"/>
          </w:tcPr>
          <w:p w14:paraId="373A5413" w14:textId="77777777" w:rsidR="00382ED2" w:rsidRDefault="00382ED2" w:rsidP="00382ED2">
            <w:pPr>
              <w:numPr>
                <w:ilvl w:val="0"/>
                <w:numId w:val="32"/>
              </w:numPr>
            </w:pPr>
            <w:r>
              <w:t>Keep a log of the date and time of login</w:t>
            </w:r>
          </w:p>
          <w:p w14:paraId="53B83491" w14:textId="77777777" w:rsidR="00382ED2" w:rsidRDefault="00382ED2" w:rsidP="006E5C98">
            <w:pPr>
              <w:ind w:left="720"/>
            </w:pPr>
          </w:p>
        </w:tc>
      </w:tr>
      <w:tr w:rsidR="00382ED2" w14:paraId="66A8969D" w14:textId="77777777" w:rsidTr="006E5C98">
        <w:tc>
          <w:tcPr>
            <w:tcW w:w="2268" w:type="dxa"/>
          </w:tcPr>
          <w:p w14:paraId="21A9CF3A" w14:textId="77777777" w:rsidR="00382ED2" w:rsidRDefault="00382ED2" w:rsidP="006E5C98">
            <w:r w:rsidRPr="00DA4939">
              <w:rPr>
                <w:b/>
              </w:rPr>
              <w:t>Other attributes:</w:t>
            </w:r>
          </w:p>
        </w:tc>
        <w:tc>
          <w:tcPr>
            <w:tcW w:w="6588" w:type="dxa"/>
          </w:tcPr>
          <w:p w14:paraId="0A7FA76F" w14:textId="2A62A343" w:rsidR="00382ED2" w:rsidRDefault="00382ED2" w:rsidP="00382ED2">
            <w:pPr>
              <w:numPr>
                <w:ilvl w:val="0"/>
                <w:numId w:val="30"/>
              </w:numPr>
            </w:pPr>
            <w:r>
              <w:t xml:space="preserve">Allow a maximum of three tries, then recommend </w:t>
            </w:r>
            <w:r w:rsidR="00DC2D04">
              <w:t>using</w:t>
            </w:r>
            <w:r>
              <w:t xml:space="preserve"> “Forgot Password”</w:t>
            </w:r>
          </w:p>
          <w:p w14:paraId="5E470C1D" w14:textId="77777777" w:rsidR="00382ED2" w:rsidRDefault="00382ED2" w:rsidP="006E5C98"/>
        </w:tc>
      </w:tr>
    </w:tbl>
    <w:p w14:paraId="6CA6FC52" w14:textId="77777777" w:rsidR="00382ED2" w:rsidRDefault="00382ED2" w:rsidP="00382ED2">
      <w:pPr>
        <w:pStyle w:val="BodyText2"/>
      </w:pPr>
    </w:p>
    <w:p w14:paraId="5D2AB638" w14:textId="77777777" w:rsidR="00382ED2" w:rsidRDefault="00382ED2" w:rsidP="00382ED2">
      <w:pPr>
        <w:pStyle w:val="BodyText2"/>
        <w:ind w:left="0"/>
      </w:pPr>
      <w:r>
        <w:br w:type="page"/>
      </w:r>
    </w:p>
    <w:p w14:paraId="4A9D79DB" w14:textId="77777777" w:rsidR="00382ED2" w:rsidRDefault="00382ED2" w:rsidP="00382ED2">
      <w:pPr>
        <w:pStyle w:val="BodyText2"/>
        <w:ind w:left="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382ED2" w14:paraId="2110A032" w14:textId="77777777" w:rsidTr="006E5C98">
        <w:tc>
          <w:tcPr>
            <w:tcW w:w="2268" w:type="dxa"/>
          </w:tcPr>
          <w:p w14:paraId="16589589" w14:textId="77777777" w:rsidR="00382ED2" w:rsidRDefault="00382ED2" w:rsidP="006E5C98">
            <w:r w:rsidRPr="00DA4939">
              <w:rPr>
                <w:b/>
              </w:rPr>
              <w:t>Requirement Title:</w:t>
            </w:r>
          </w:p>
          <w:p w14:paraId="5F6D6D7A" w14:textId="77777777" w:rsidR="00382ED2" w:rsidRDefault="00382ED2" w:rsidP="006E5C98"/>
        </w:tc>
        <w:tc>
          <w:tcPr>
            <w:tcW w:w="6588" w:type="dxa"/>
          </w:tcPr>
          <w:p w14:paraId="040DD0D1" w14:textId="77777777" w:rsidR="00382ED2" w:rsidRDefault="00382ED2" w:rsidP="006E5C98">
            <w:r>
              <w:t>Login and Registration</w:t>
            </w:r>
          </w:p>
        </w:tc>
      </w:tr>
      <w:tr w:rsidR="00382ED2" w14:paraId="0DD3DDED" w14:textId="77777777" w:rsidTr="006E5C98">
        <w:tc>
          <w:tcPr>
            <w:tcW w:w="2268" w:type="dxa"/>
          </w:tcPr>
          <w:p w14:paraId="15DE4F78" w14:textId="77777777" w:rsidR="00382ED2" w:rsidRDefault="00382ED2" w:rsidP="006E5C98">
            <w:r w:rsidRPr="00DA4939">
              <w:rPr>
                <w:b/>
              </w:rPr>
              <w:t>Sequence No:</w:t>
            </w:r>
          </w:p>
        </w:tc>
        <w:tc>
          <w:tcPr>
            <w:tcW w:w="6588" w:type="dxa"/>
          </w:tcPr>
          <w:p w14:paraId="0C9B7601" w14:textId="77777777" w:rsidR="00382ED2" w:rsidRDefault="00382ED2" w:rsidP="006E5C98">
            <w:r>
              <w:t>003</w:t>
            </w:r>
          </w:p>
          <w:p w14:paraId="430ABBCF" w14:textId="77777777" w:rsidR="00382ED2" w:rsidRDefault="00382ED2" w:rsidP="006E5C98"/>
        </w:tc>
      </w:tr>
      <w:tr w:rsidR="00382ED2" w14:paraId="5597E517" w14:textId="77777777" w:rsidTr="006E5C98">
        <w:tc>
          <w:tcPr>
            <w:tcW w:w="2268" w:type="dxa"/>
          </w:tcPr>
          <w:p w14:paraId="13F58BE4" w14:textId="77777777" w:rsidR="00382ED2" w:rsidRDefault="00382ED2" w:rsidP="006E5C98">
            <w:r w:rsidRPr="00DA4939">
              <w:rPr>
                <w:b/>
              </w:rPr>
              <w:t>Short description:</w:t>
            </w:r>
          </w:p>
        </w:tc>
        <w:tc>
          <w:tcPr>
            <w:tcW w:w="6588" w:type="dxa"/>
          </w:tcPr>
          <w:p w14:paraId="4E04658C" w14:textId="77777777" w:rsidR="00382ED2" w:rsidRDefault="00382ED2" w:rsidP="006E5C98">
            <w:r>
              <w:t>Forgot Password</w:t>
            </w:r>
          </w:p>
          <w:p w14:paraId="19B87CC9" w14:textId="77777777" w:rsidR="00382ED2" w:rsidRDefault="00382ED2" w:rsidP="006E5C98"/>
        </w:tc>
      </w:tr>
      <w:tr w:rsidR="00382ED2" w14:paraId="017B02AD" w14:textId="77777777" w:rsidTr="006E5C98">
        <w:tc>
          <w:tcPr>
            <w:tcW w:w="2268" w:type="dxa"/>
          </w:tcPr>
          <w:p w14:paraId="3F3C746E" w14:textId="77777777" w:rsidR="00382ED2" w:rsidRDefault="00382ED2" w:rsidP="006E5C98">
            <w:r w:rsidRPr="00DA4939">
              <w:rPr>
                <w:b/>
              </w:rPr>
              <w:t>Description:</w:t>
            </w:r>
          </w:p>
        </w:tc>
        <w:tc>
          <w:tcPr>
            <w:tcW w:w="6588" w:type="dxa"/>
          </w:tcPr>
          <w:p w14:paraId="0D4B67F8" w14:textId="4F5F4EC9" w:rsidR="00382ED2" w:rsidRDefault="00382ED2" w:rsidP="006E5C98">
            <w:r>
              <w:t xml:space="preserve">Ask user for the Answer to the “Security Question” entered during the “Registration” </w:t>
            </w:r>
            <w:r w:rsidR="00527E24">
              <w:t>phase,</w:t>
            </w:r>
            <w:r>
              <w:t xml:space="preserve"> i.e. see 001 above. Also ask for e-mail address. If both e-mail and security answer is correct, reset the password and e-mail the temporary password via e-mail</w:t>
            </w:r>
          </w:p>
          <w:p w14:paraId="20E05DED" w14:textId="77777777" w:rsidR="00382ED2" w:rsidRDefault="00382ED2" w:rsidP="006E5C98"/>
          <w:p w14:paraId="5A8015DA" w14:textId="77777777" w:rsidR="00382ED2" w:rsidRDefault="00382ED2" w:rsidP="006E5C98">
            <w:r>
              <w:t>User can press:</w:t>
            </w:r>
          </w:p>
          <w:p w14:paraId="7ED33458" w14:textId="77777777" w:rsidR="00382ED2" w:rsidRDefault="00382ED2" w:rsidP="00382ED2">
            <w:pPr>
              <w:numPr>
                <w:ilvl w:val="0"/>
                <w:numId w:val="33"/>
              </w:numPr>
            </w:pPr>
            <w:r>
              <w:t>Submit</w:t>
            </w:r>
          </w:p>
          <w:p w14:paraId="078C003E" w14:textId="7C873CD8" w:rsidR="00382ED2" w:rsidRDefault="00382ED2" w:rsidP="00382ED2">
            <w:pPr>
              <w:numPr>
                <w:ilvl w:val="0"/>
                <w:numId w:val="33"/>
              </w:numPr>
            </w:pPr>
            <w:r>
              <w:t>Cancel (</w:t>
            </w:r>
            <w:r w:rsidR="00A570DB">
              <w:t>i.e.,</w:t>
            </w:r>
            <w:r>
              <w:t xml:space="preserve"> discard changes)</w:t>
            </w:r>
          </w:p>
          <w:p w14:paraId="20F21022" w14:textId="77777777" w:rsidR="00382ED2" w:rsidRDefault="00382ED2" w:rsidP="00382ED2">
            <w:pPr>
              <w:numPr>
                <w:ilvl w:val="0"/>
                <w:numId w:val="33"/>
              </w:numPr>
            </w:pPr>
            <w:r>
              <w:t>Exit screen (or close)</w:t>
            </w:r>
          </w:p>
          <w:p w14:paraId="0161B861" w14:textId="77777777" w:rsidR="00382ED2" w:rsidRDefault="00382ED2" w:rsidP="006E5C98"/>
          <w:p w14:paraId="1CEB146B" w14:textId="77777777" w:rsidR="00382ED2" w:rsidRDefault="00382ED2" w:rsidP="006E5C98"/>
        </w:tc>
      </w:tr>
      <w:tr w:rsidR="00382ED2" w14:paraId="6BF8CE11" w14:textId="77777777" w:rsidTr="006E5C98">
        <w:tc>
          <w:tcPr>
            <w:tcW w:w="2268" w:type="dxa"/>
          </w:tcPr>
          <w:p w14:paraId="67224F7F" w14:textId="77777777" w:rsidR="00382ED2" w:rsidRDefault="00382ED2" w:rsidP="006E5C98">
            <w:r w:rsidRPr="00DA4939">
              <w:rPr>
                <w:b/>
              </w:rPr>
              <w:t>Pre-Conditions</w:t>
            </w:r>
            <w:r>
              <w:t>:</w:t>
            </w:r>
          </w:p>
        </w:tc>
        <w:tc>
          <w:tcPr>
            <w:tcW w:w="6588" w:type="dxa"/>
          </w:tcPr>
          <w:p w14:paraId="2A509684" w14:textId="77777777" w:rsidR="00382ED2" w:rsidRDefault="00382ED2" w:rsidP="00382ED2">
            <w:pPr>
              <w:numPr>
                <w:ilvl w:val="0"/>
                <w:numId w:val="31"/>
              </w:numPr>
            </w:pPr>
            <w:r>
              <w:t>User must have already registered</w:t>
            </w:r>
          </w:p>
          <w:p w14:paraId="6149D09A" w14:textId="77777777" w:rsidR="00382ED2" w:rsidRDefault="00382ED2" w:rsidP="00382ED2">
            <w:pPr>
              <w:numPr>
                <w:ilvl w:val="0"/>
                <w:numId w:val="31"/>
              </w:numPr>
            </w:pPr>
            <w:r>
              <w:t>Validate e-mail and security question</w:t>
            </w:r>
          </w:p>
          <w:p w14:paraId="70AB0557" w14:textId="6150513F" w:rsidR="00F2496D" w:rsidRDefault="00F2496D" w:rsidP="00F2496D">
            <w:pPr>
              <w:ind w:left="720"/>
            </w:pPr>
          </w:p>
        </w:tc>
      </w:tr>
      <w:tr w:rsidR="00382ED2" w14:paraId="1AABF010" w14:textId="77777777" w:rsidTr="006E5C98">
        <w:tc>
          <w:tcPr>
            <w:tcW w:w="2268" w:type="dxa"/>
          </w:tcPr>
          <w:p w14:paraId="43065EEE" w14:textId="77777777" w:rsidR="00382ED2" w:rsidRDefault="00382ED2" w:rsidP="006E5C98">
            <w:r w:rsidRPr="00DA4939">
              <w:rPr>
                <w:b/>
              </w:rPr>
              <w:t>Post Conditions:</w:t>
            </w:r>
          </w:p>
        </w:tc>
        <w:tc>
          <w:tcPr>
            <w:tcW w:w="6588" w:type="dxa"/>
          </w:tcPr>
          <w:p w14:paraId="6674BAEF" w14:textId="77777777" w:rsidR="00382ED2" w:rsidRDefault="00382ED2" w:rsidP="00382ED2">
            <w:pPr>
              <w:numPr>
                <w:ilvl w:val="0"/>
                <w:numId w:val="32"/>
              </w:numPr>
            </w:pPr>
            <w:r>
              <w:t>Recommend use to change their temporary password after accessing the system</w:t>
            </w:r>
          </w:p>
          <w:p w14:paraId="273440F0" w14:textId="77777777" w:rsidR="00382ED2" w:rsidRDefault="00382ED2" w:rsidP="006E5C98">
            <w:pPr>
              <w:ind w:left="720"/>
            </w:pPr>
          </w:p>
        </w:tc>
      </w:tr>
      <w:tr w:rsidR="00382ED2" w14:paraId="5527DDBA" w14:textId="77777777" w:rsidTr="006E5C98">
        <w:tc>
          <w:tcPr>
            <w:tcW w:w="2268" w:type="dxa"/>
          </w:tcPr>
          <w:p w14:paraId="5125441E" w14:textId="77777777" w:rsidR="00382ED2" w:rsidRDefault="00382ED2" w:rsidP="006E5C98">
            <w:r w:rsidRPr="00DA4939">
              <w:rPr>
                <w:b/>
              </w:rPr>
              <w:t>Other attributes:</w:t>
            </w:r>
          </w:p>
        </w:tc>
        <w:tc>
          <w:tcPr>
            <w:tcW w:w="6588" w:type="dxa"/>
          </w:tcPr>
          <w:p w14:paraId="1DB3167B" w14:textId="77777777" w:rsidR="00382ED2" w:rsidRDefault="00382ED2" w:rsidP="00382ED2">
            <w:pPr>
              <w:numPr>
                <w:ilvl w:val="0"/>
                <w:numId w:val="30"/>
              </w:numPr>
            </w:pPr>
            <w:r>
              <w:t>Lock system after 3 tries</w:t>
            </w:r>
          </w:p>
          <w:p w14:paraId="7A722F84" w14:textId="77777777" w:rsidR="00382ED2" w:rsidRDefault="00382ED2" w:rsidP="00382ED2">
            <w:pPr>
              <w:numPr>
                <w:ilvl w:val="0"/>
                <w:numId w:val="30"/>
              </w:numPr>
            </w:pPr>
            <w:r>
              <w:t>Consider adding more than one security question</w:t>
            </w:r>
          </w:p>
          <w:p w14:paraId="0995DC0F" w14:textId="77777777" w:rsidR="00382ED2" w:rsidRDefault="00382ED2" w:rsidP="006E5C98"/>
        </w:tc>
      </w:tr>
    </w:tbl>
    <w:p w14:paraId="7571FDD6" w14:textId="77777777" w:rsidR="00AE20C4" w:rsidRDefault="00AE20C4" w:rsidP="00382ED2">
      <w:pPr>
        <w:pStyle w:val="BodyText2"/>
        <w:ind w:left="0"/>
      </w:pPr>
    </w:p>
    <w:p w14:paraId="3123EFB5" w14:textId="77777777" w:rsidR="00AE20C4" w:rsidRDefault="00AE20C4">
      <w:pPr>
        <w:rPr>
          <w:sz w:val="20"/>
        </w:rPr>
      </w:pPr>
      <w:r>
        <w:br w:type="page"/>
      </w:r>
    </w:p>
    <w:p w14:paraId="4AAFBB0F" w14:textId="77777777" w:rsidR="00382ED2" w:rsidRDefault="00382ED2" w:rsidP="00382ED2">
      <w:pPr>
        <w:pStyle w:val="BodyText2"/>
        <w:ind w:left="0"/>
      </w:pPr>
    </w:p>
    <w:p w14:paraId="52A81327" w14:textId="77777777" w:rsidR="00797251" w:rsidRDefault="00382ED2" w:rsidP="004E2E90">
      <w:pPr>
        <w:pStyle w:val="Heading2"/>
      </w:pPr>
      <w:bookmarkStart w:id="12" w:name="_Toc86273637"/>
      <w:r>
        <w:t>4.2</w:t>
      </w:r>
      <w:r w:rsidR="00797251">
        <w:t xml:space="preserve"> “</w:t>
      </w:r>
      <w:r w:rsidR="004E2E90">
        <w:t>Search</w:t>
      </w:r>
      <w:r w:rsidR="00797251">
        <w:t>” Requirements</w:t>
      </w:r>
      <w:bookmarkEnd w:id="12"/>
    </w:p>
    <w:p w14:paraId="14F39DCE" w14:textId="77777777" w:rsidR="00AE20C4" w:rsidRPr="00AE20C4" w:rsidRDefault="00AE20C4" w:rsidP="00AE20C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6F20A6" w14:paraId="3739DEF2" w14:textId="77777777" w:rsidTr="006F20A6">
        <w:tc>
          <w:tcPr>
            <w:tcW w:w="2268" w:type="dxa"/>
          </w:tcPr>
          <w:p w14:paraId="60F9AB1F" w14:textId="77777777" w:rsidR="006F20A6" w:rsidRPr="001D0ABF" w:rsidRDefault="006F20A6" w:rsidP="006F20A6">
            <w:r w:rsidRPr="001D0ABF">
              <w:rPr>
                <w:b/>
              </w:rPr>
              <w:t>Requirement Title:</w:t>
            </w:r>
          </w:p>
          <w:p w14:paraId="6526A272" w14:textId="77777777" w:rsidR="006F20A6" w:rsidRPr="001D0ABF" w:rsidRDefault="006F20A6" w:rsidP="006F20A6">
            <w:pPr>
              <w:ind w:firstLine="720"/>
            </w:pPr>
          </w:p>
        </w:tc>
        <w:tc>
          <w:tcPr>
            <w:tcW w:w="6588" w:type="dxa"/>
          </w:tcPr>
          <w:p w14:paraId="1632D59E" w14:textId="77777777" w:rsidR="006F20A6" w:rsidRDefault="006F20A6" w:rsidP="006F20A6">
            <w:r>
              <w:t>Search</w:t>
            </w:r>
          </w:p>
        </w:tc>
      </w:tr>
      <w:tr w:rsidR="006F20A6" w14:paraId="2B4321BF" w14:textId="77777777" w:rsidTr="006F20A6">
        <w:tc>
          <w:tcPr>
            <w:tcW w:w="2268" w:type="dxa"/>
          </w:tcPr>
          <w:p w14:paraId="422ACDDE" w14:textId="77777777" w:rsidR="006F20A6" w:rsidRPr="001D0ABF" w:rsidRDefault="006F20A6" w:rsidP="006F20A6">
            <w:r w:rsidRPr="001D0ABF">
              <w:rPr>
                <w:b/>
              </w:rPr>
              <w:t>Sequence No:</w:t>
            </w:r>
          </w:p>
        </w:tc>
        <w:tc>
          <w:tcPr>
            <w:tcW w:w="6588" w:type="dxa"/>
          </w:tcPr>
          <w:p w14:paraId="7F28A353" w14:textId="77777777" w:rsidR="006F20A6" w:rsidRDefault="001555D4" w:rsidP="006F20A6">
            <w:r>
              <w:t>001</w:t>
            </w:r>
          </w:p>
          <w:p w14:paraId="550E93A6" w14:textId="77777777" w:rsidR="001555D4" w:rsidRDefault="001555D4" w:rsidP="006F20A6"/>
        </w:tc>
      </w:tr>
      <w:tr w:rsidR="006F20A6" w14:paraId="589EFBDB" w14:textId="77777777" w:rsidTr="006F20A6">
        <w:trPr>
          <w:trHeight w:val="665"/>
        </w:trPr>
        <w:tc>
          <w:tcPr>
            <w:tcW w:w="2268" w:type="dxa"/>
          </w:tcPr>
          <w:p w14:paraId="49725914" w14:textId="77777777" w:rsidR="006F20A6" w:rsidRPr="001D0ABF" w:rsidRDefault="006F20A6" w:rsidP="006F20A6">
            <w:r w:rsidRPr="001D0ABF">
              <w:rPr>
                <w:b/>
              </w:rPr>
              <w:t>Short description:</w:t>
            </w:r>
          </w:p>
        </w:tc>
        <w:tc>
          <w:tcPr>
            <w:tcW w:w="6588" w:type="dxa"/>
          </w:tcPr>
          <w:p w14:paraId="42D0330D" w14:textId="77777777" w:rsidR="006F20A6" w:rsidRDefault="006F20A6" w:rsidP="006F20A6">
            <w:r>
              <w:t>Search any data available to users</w:t>
            </w:r>
          </w:p>
          <w:p w14:paraId="48434AF2" w14:textId="77777777" w:rsidR="006F20A6" w:rsidRDefault="006F20A6" w:rsidP="006F20A6"/>
        </w:tc>
      </w:tr>
      <w:tr w:rsidR="006F20A6" w14:paraId="2CDEE990" w14:textId="77777777" w:rsidTr="006F20A6">
        <w:tc>
          <w:tcPr>
            <w:tcW w:w="2268" w:type="dxa"/>
          </w:tcPr>
          <w:p w14:paraId="6630E782" w14:textId="77777777" w:rsidR="006F20A6" w:rsidRPr="001D0ABF" w:rsidRDefault="006F20A6" w:rsidP="006F20A6">
            <w:r w:rsidRPr="001D0ABF">
              <w:rPr>
                <w:b/>
              </w:rPr>
              <w:t>Description:</w:t>
            </w:r>
          </w:p>
        </w:tc>
        <w:tc>
          <w:tcPr>
            <w:tcW w:w="6588" w:type="dxa"/>
          </w:tcPr>
          <w:p w14:paraId="7D2E5617" w14:textId="77777777" w:rsidR="006F20A6" w:rsidRDefault="006F20A6" w:rsidP="006F20A6">
            <w:r>
              <w:t>Application will have search functionality. Users will be able to search for any restaurants or food items. Search functionality will be able to utilize Google search.</w:t>
            </w:r>
          </w:p>
          <w:p w14:paraId="75A9B7D3" w14:textId="77777777" w:rsidR="006F20A6" w:rsidRDefault="006F20A6" w:rsidP="006F20A6">
            <w:pPr>
              <w:pStyle w:val="ListParagraph"/>
              <w:numPr>
                <w:ilvl w:val="0"/>
                <w:numId w:val="36"/>
              </w:numPr>
              <w:rPr>
                <w:rFonts w:ascii="Calibri" w:eastAsia="Calibri" w:hAnsi="Calibri" w:cs="Calibri"/>
              </w:rPr>
            </w:pPr>
            <w:r>
              <w:t xml:space="preserve"> User will type the name of the restaurant or food item in the search box </w:t>
            </w:r>
          </w:p>
          <w:p w14:paraId="0AFE0314" w14:textId="77777777" w:rsidR="006F20A6" w:rsidRDefault="006F20A6" w:rsidP="006F20A6">
            <w:pPr>
              <w:pStyle w:val="ListParagraph"/>
              <w:numPr>
                <w:ilvl w:val="0"/>
                <w:numId w:val="37"/>
              </w:numPr>
              <w:rPr>
                <w:rFonts w:ascii="Calibri" w:eastAsia="Calibri" w:hAnsi="Calibri" w:cs="Calibri"/>
              </w:rPr>
            </w:pPr>
            <w:r w:rsidRPr="74E3FA77">
              <w:rPr>
                <w:szCs w:val="24"/>
              </w:rPr>
              <w:t>Search suggestions will be based on recent queries</w:t>
            </w:r>
          </w:p>
          <w:p w14:paraId="4DC8DF9F" w14:textId="77777777" w:rsidR="006F20A6" w:rsidRDefault="006F20A6" w:rsidP="006F20A6">
            <w:pPr>
              <w:pStyle w:val="ListParagraph"/>
              <w:numPr>
                <w:ilvl w:val="0"/>
                <w:numId w:val="37"/>
              </w:numPr>
            </w:pPr>
            <w:r w:rsidRPr="74E3FA77">
              <w:rPr>
                <w:szCs w:val="24"/>
              </w:rPr>
              <w:t>If input matches suggestions, search results will be displayed</w:t>
            </w:r>
          </w:p>
          <w:p w14:paraId="2E37A9EF" w14:textId="77777777" w:rsidR="006F20A6" w:rsidRDefault="006F20A6" w:rsidP="006F20A6">
            <w:pPr>
              <w:pStyle w:val="ListParagraph"/>
              <w:numPr>
                <w:ilvl w:val="0"/>
                <w:numId w:val="37"/>
              </w:numPr>
            </w:pPr>
            <w:r w:rsidRPr="74E3FA77">
              <w:rPr>
                <w:szCs w:val="24"/>
              </w:rPr>
              <w:t xml:space="preserve">If input doesn’t match the </w:t>
            </w:r>
            <w:r w:rsidR="0026113C" w:rsidRPr="74E3FA77">
              <w:rPr>
                <w:szCs w:val="24"/>
              </w:rPr>
              <w:t>data,</w:t>
            </w:r>
            <w:r w:rsidRPr="74E3FA77">
              <w:rPr>
                <w:szCs w:val="24"/>
              </w:rPr>
              <w:t xml:space="preserve"> then results error message is shown</w:t>
            </w:r>
          </w:p>
          <w:p w14:paraId="287F0121" w14:textId="77777777" w:rsidR="006F20A6" w:rsidRDefault="006F20A6" w:rsidP="006F20A6">
            <w:pPr>
              <w:pStyle w:val="ListParagraph"/>
              <w:numPr>
                <w:ilvl w:val="0"/>
                <w:numId w:val="37"/>
              </w:numPr>
            </w:pPr>
            <w:r w:rsidRPr="74E3FA77">
              <w:rPr>
                <w:szCs w:val="24"/>
              </w:rPr>
              <w:t>User can search unlimited times</w:t>
            </w:r>
          </w:p>
          <w:p w14:paraId="2B5B1785" w14:textId="77777777" w:rsidR="006F20A6" w:rsidRDefault="006F20A6" w:rsidP="006F20A6"/>
          <w:p w14:paraId="60A21C8F" w14:textId="77777777" w:rsidR="006F20A6" w:rsidRDefault="006F20A6" w:rsidP="006F20A6">
            <w:r>
              <w:rPr>
                <w:szCs w:val="24"/>
              </w:rPr>
              <w:t>User can press</w:t>
            </w:r>
            <w:r w:rsidRPr="74E3FA77">
              <w:rPr>
                <w:szCs w:val="24"/>
              </w:rPr>
              <w:t>:</w:t>
            </w:r>
          </w:p>
          <w:p w14:paraId="462E9295" w14:textId="77777777" w:rsidR="006F20A6" w:rsidRDefault="006F20A6" w:rsidP="006F20A6">
            <w:pPr>
              <w:pStyle w:val="ListParagraph"/>
              <w:numPr>
                <w:ilvl w:val="0"/>
                <w:numId w:val="35"/>
              </w:numPr>
              <w:rPr>
                <w:rFonts w:ascii="Calibri" w:eastAsia="Calibri" w:hAnsi="Calibri" w:cs="Calibri"/>
              </w:rPr>
            </w:pPr>
            <w:r w:rsidRPr="74E3FA77">
              <w:rPr>
                <w:szCs w:val="24"/>
              </w:rPr>
              <w:t>Search button</w:t>
            </w:r>
          </w:p>
          <w:p w14:paraId="03BA48E8" w14:textId="3EF5458A" w:rsidR="006F20A6" w:rsidRDefault="006F20A6" w:rsidP="006F20A6">
            <w:pPr>
              <w:pStyle w:val="ListParagraph"/>
              <w:numPr>
                <w:ilvl w:val="0"/>
                <w:numId w:val="35"/>
              </w:numPr>
            </w:pPr>
            <w:r w:rsidRPr="74E3FA77">
              <w:rPr>
                <w:szCs w:val="24"/>
              </w:rPr>
              <w:t>Cancel (</w:t>
            </w:r>
            <w:r w:rsidR="001E5FBD" w:rsidRPr="74E3FA77">
              <w:rPr>
                <w:szCs w:val="24"/>
              </w:rPr>
              <w:t>i.e.,</w:t>
            </w:r>
            <w:r w:rsidRPr="74E3FA77">
              <w:rPr>
                <w:szCs w:val="24"/>
              </w:rPr>
              <w:t xml:space="preserve"> discard changes)</w:t>
            </w:r>
          </w:p>
          <w:p w14:paraId="1C8B998A" w14:textId="77777777" w:rsidR="006F20A6" w:rsidRDefault="006F20A6" w:rsidP="006F20A6"/>
          <w:p w14:paraId="328E11E2" w14:textId="77777777" w:rsidR="006F20A6" w:rsidRDefault="006F20A6" w:rsidP="006F20A6"/>
          <w:p w14:paraId="0F50E146" w14:textId="77777777" w:rsidR="006F20A6" w:rsidRDefault="006F20A6" w:rsidP="006F20A6"/>
        </w:tc>
      </w:tr>
      <w:tr w:rsidR="006F20A6" w14:paraId="74B7F343" w14:textId="77777777" w:rsidTr="006F20A6">
        <w:tc>
          <w:tcPr>
            <w:tcW w:w="2268" w:type="dxa"/>
          </w:tcPr>
          <w:p w14:paraId="7EB2F673" w14:textId="77777777" w:rsidR="006F20A6" w:rsidRPr="001D0ABF" w:rsidRDefault="006F20A6" w:rsidP="006F20A6">
            <w:r w:rsidRPr="001D0ABF">
              <w:rPr>
                <w:b/>
              </w:rPr>
              <w:t>Pre-Conditions</w:t>
            </w:r>
            <w:r w:rsidRPr="001D0ABF">
              <w:t>:</w:t>
            </w:r>
          </w:p>
        </w:tc>
        <w:tc>
          <w:tcPr>
            <w:tcW w:w="6588" w:type="dxa"/>
          </w:tcPr>
          <w:p w14:paraId="32A5A25F" w14:textId="77777777" w:rsidR="006F20A6" w:rsidRPr="0026113C" w:rsidRDefault="006F20A6" w:rsidP="0026113C">
            <w:pPr>
              <w:rPr>
                <w:rFonts w:ascii="Calibri" w:eastAsia="Calibri" w:hAnsi="Calibri" w:cs="Calibri"/>
              </w:rPr>
            </w:pPr>
            <w:r w:rsidRPr="0026113C">
              <w:rPr>
                <w:szCs w:val="24"/>
              </w:rPr>
              <w:t>Application must be loaded already</w:t>
            </w:r>
          </w:p>
          <w:p w14:paraId="1752F573" w14:textId="77777777" w:rsidR="006F20A6" w:rsidRDefault="006F20A6" w:rsidP="0026113C">
            <w:r w:rsidRPr="0026113C">
              <w:rPr>
                <w:szCs w:val="24"/>
              </w:rPr>
              <w:t>Search button</w:t>
            </w:r>
          </w:p>
          <w:p w14:paraId="649EF592" w14:textId="77777777" w:rsidR="006F20A6" w:rsidRDefault="006F20A6" w:rsidP="0026113C">
            <w:r w:rsidRPr="0026113C">
              <w:rPr>
                <w:szCs w:val="24"/>
              </w:rPr>
              <w:t xml:space="preserve">A search dialog that appears at the top of the screen when search button is clicked </w:t>
            </w:r>
          </w:p>
          <w:p w14:paraId="413FD61A" w14:textId="77777777" w:rsidR="006F20A6" w:rsidRDefault="006F20A6" w:rsidP="006F20A6"/>
          <w:p w14:paraId="49058B25" w14:textId="77777777" w:rsidR="0026113C" w:rsidRDefault="0026113C" w:rsidP="006F20A6"/>
        </w:tc>
      </w:tr>
      <w:tr w:rsidR="006F20A6" w14:paraId="0D83BDD3" w14:textId="77777777" w:rsidTr="006F20A6">
        <w:tc>
          <w:tcPr>
            <w:tcW w:w="2268" w:type="dxa"/>
          </w:tcPr>
          <w:p w14:paraId="4FFC55F6" w14:textId="77777777" w:rsidR="006F20A6" w:rsidRPr="001D0ABF" w:rsidRDefault="006F20A6" w:rsidP="006F20A6">
            <w:r w:rsidRPr="001D0ABF">
              <w:rPr>
                <w:b/>
              </w:rPr>
              <w:t>Post Conditions:</w:t>
            </w:r>
          </w:p>
        </w:tc>
        <w:tc>
          <w:tcPr>
            <w:tcW w:w="6588" w:type="dxa"/>
          </w:tcPr>
          <w:p w14:paraId="1E7AABB1" w14:textId="77777777" w:rsidR="006F20A6" w:rsidRPr="0026113C" w:rsidRDefault="006F20A6" w:rsidP="0026113C">
            <w:pPr>
              <w:rPr>
                <w:rFonts w:ascii="Calibri" w:eastAsia="Calibri" w:hAnsi="Calibri" w:cs="Calibri"/>
              </w:rPr>
            </w:pPr>
            <w:r w:rsidRPr="0026113C">
              <w:rPr>
                <w:szCs w:val="24"/>
              </w:rPr>
              <w:t>Providing valid input in search leads to search results</w:t>
            </w:r>
          </w:p>
          <w:p w14:paraId="6319594D" w14:textId="77777777" w:rsidR="006F20A6" w:rsidRDefault="006F20A6" w:rsidP="0026113C">
            <w:r w:rsidRPr="0026113C">
              <w:rPr>
                <w:szCs w:val="24"/>
              </w:rPr>
              <w:t>Providing invalid input in search displays error message</w:t>
            </w:r>
          </w:p>
          <w:p w14:paraId="5E83BB0F" w14:textId="77777777" w:rsidR="006F20A6" w:rsidRDefault="006F20A6" w:rsidP="006F20A6"/>
          <w:p w14:paraId="7EAC115A" w14:textId="77777777" w:rsidR="0026113C" w:rsidRDefault="0026113C" w:rsidP="006F20A6"/>
          <w:p w14:paraId="2A22A0E8" w14:textId="77777777" w:rsidR="006F20A6" w:rsidRDefault="006F20A6" w:rsidP="006F20A6"/>
        </w:tc>
      </w:tr>
      <w:tr w:rsidR="006F20A6" w14:paraId="15F1C8A8" w14:textId="77777777" w:rsidTr="006F20A6">
        <w:tc>
          <w:tcPr>
            <w:tcW w:w="2268" w:type="dxa"/>
          </w:tcPr>
          <w:p w14:paraId="1215FD74" w14:textId="77777777" w:rsidR="006F20A6" w:rsidRPr="001D0ABF" w:rsidRDefault="006F20A6" w:rsidP="006F20A6">
            <w:r w:rsidRPr="001D0ABF">
              <w:rPr>
                <w:b/>
              </w:rPr>
              <w:t>Other attributes:</w:t>
            </w:r>
          </w:p>
        </w:tc>
        <w:tc>
          <w:tcPr>
            <w:tcW w:w="6588" w:type="dxa"/>
          </w:tcPr>
          <w:p w14:paraId="70A90EA6" w14:textId="77777777" w:rsidR="006F20A6" w:rsidRPr="0026113C" w:rsidRDefault="006F20A6" w:rsidP="0026113C">
            <w:pPr>
              <w:rPr>
                <w:rFonts w:ascii="Calibri" w:eastAsia="Calibri" w:hAnsi="Calibri" w:cs="Calibri"/>
              </w:rPr>
            </w:pPr>
            <w:r w:rsidRPr="0026113C">
              <w:rPr>
                <w:szCs w:val="24"/>
              </w:rPr>
              <w:t>None</w:t>
            </w:r>
          </w:p>
          <w:p w14:paraId="20A3E966" w14:textId="77777777" w:rsidR="006F20A6" w:rsidRDefault="006F20A6" w:rsidP="006F20A6"/>
          <w:p w14:paraId="4B3DA188" w14:textId="77777777" w:rsidR="0026113C" w:rsidRDefault="0026113C" w:rsidP="006F20A6"/>
          <w:p w14:paraId="166AB015" w14:textId="77777777" w:rsidR="0026113C" w:rsidRDefault="0026113C" w:rsidP="006F20A6"/>
        </w:tc>
      </w:tr>
    </w:tbl>
    <w:p w14:paraId="77ABA341" w14:textId="77777777" w:rsidR="003D2684" w:rsidRDefault="003D2684" w:rsidP="00A26F97">
      <w:pPr>
        <w:pStyle w:val="BodyText2"/>
        <w:ind w:left="0"/>
      </w:pPr>
    </w:p>
    <w:p w14:paraId="0EA2E6BB" w14:textId="77777777" w:rsidR="00A44D24" w:rsidRDefault="00A44D24" w:rsidP="00AD17EF">
      <w:pPr>
        <w:pStyle w:val="Heading2"/>
      </w:pPr>
    </w:p>
    <w:p w14:paraId="1A7A5FFD" w14:textId="77777777" w:rsidR="00797251" w:rsidRDefault="00382ED2" w:rsidP="00AD17EF">
      <w:pPr>
        <w:pStyle w:val="Heading2"/>
      </w:pPr>
      <w:bookmarkStart w:id="13" w:name="_Toc86273638"/>
      <w:r>
        <w:t>4.3</w:t>
      </w:r>
      <w:r w:rsidR="00797251">
        <w:t xml:space="preserve"> “</w:t>
      </w:r>
      <w:r w:rsidR="00606B80">
        <w:t>Payments</w:t>
      </w:r>
      <w:r w:rsidR="001A7FC8">
        <w:t xml:space="preserve">” </w:t>
      </w:r>
      <w:r w:rsidR="00797251">
        <w:t>Requirements</w:t>
      </w:r>
      <w:bookmarkEnd w:id="13"/>
    </w:p>
    <w:p w14:paraId="63C12E65" w14:textId="77777777" w:rsidR="00684373" w:rsidRPr="00684373" w:rsidRDefault="00684373" w:rsidP="00684373">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26113C" w14:paraId="2264E687" w14:textId="77777777" w:rsidTr="00984F36">
        <w:tc>
          <w:tcPr>
            <w:tcW w:w="2268" w:type="dxa"/>
          </w:tcPr>
          <w:p w14:paraId="051DCF75" w14:textId="77777777" w:rsidR="0026113C" w:rsidRPr="001D0ABF" w:rsidRDefault="0026113C" w:rsidP="00984F36">
            <w:r w:rsidRPr="001D0ABF">
              <w:rPr>
                <w:b/>
              </w:rPr>
              <w:t>Requirement Title:</w:t>
            </w:r>
          </w:p>
          <w:p w14:paraId="63AC6B28" w14:textId="77777777" w:rsidR="0026113C" w:rsidRPr="001D0ABF" w:rsidRDefault="0026113C" w:rsidP="00984F36">
            <w:pPr>
              <w:ind w:firstLine="720"/>
            </w:pPr>
          </w:p>
        </w:tc>
        <w:tc>
          <w:tcPr>
            <w:tcW w:w="6588" w:type="dxa"/>
          </w:tcPr>
          <w:p w14:paraId="6897CB73" w14:textId="77777777" w:rsidR="0026113C" w:rsidRPr="00C36C5C" w:rsidRDefault="0026113C" w:rsidP="00984F36">
            <w:r>
              <w:t>Payment</w:t>
            </w:r>
          </w:p>
        </w:tc>
      </w:tr>
      <w:tr w:rsidR="0026113C" w14:paraId="291A86F5" w14:textId="77777777" w:rsidTr="00984F36">
        <w:tc>
          <w:tcPr>
            <w:tcW w:w="2268" w:type="dxa"/>
          </w:tcPr>
          <w:p w14:paraId="13EC842A" w14:textId="77777777" w:rsidR="0026113C" w:rsidRPr="001D0ABF" w:rsidRDefault="0026113C" w:rsidP="00984F36">
            <w:r w:rsidRPr="001D0ABF">
              <w:rPr>
                <w:b/>
              </w:rPr>
              <w:t>Sequence No:</w:t>
            </w:r>
          </w:p>
        </w:tc>
        <w:tc>
          <w:tcPr>
            <w:tcW w:w="6588" w:type="dxa"/>
          </w:tcPr>
          <w:p w14:paraId="7396FECB" w14:textId="77777777" w:rsidR="0026113C" w:rsidRDefault="001555D4" w:rsidP="00984F36">
            <w:r>
              <w:t>001</w:t>
            </w:r>
          </w:p>
          <w:p w14:paraId="02B9B327" w14:textId="77777777" w:rsidR="0026113C" w:rsidRDefault="0026113C" w:rsidP="00984F36"/>
        </w:tc>
      </w:tr>
      <w:tr w:rsidR="0026113C" w14:paraId="0133997E" w14:textId="77777777" w:rsidTr="00984F36">
        <w:trPr>
          <w:trHeight w:val="665"/>
        </w:trPr>
        <w:tc>
          <w:tcPr>
            <w:tcW w:w="2268" w:type="dxa"/>
          </w:tcPr>
          <w:p w14:paraId="79B829CA" w14:textId="77777777" w:rsidR="0026113C" w:rsidRPr="001D0ABF" w:rsidRDefault="0026113C" w:rsidP="00984F36">
            <w:r w:rsidRPr="001D0ABF">
              <w:rPr>
                <w:b/>
              </w:rPr>
              <w:t>Short description:</w:t>
            </w:r>
          </w:p>
        </w:tc>
        <w:tc>
          <w:tcPr>
            <w:tcW w:w="6588" w:type="dxa"/>
          </w:tcPr>
          <w:p w14:paraId="2928117C" w14:textId="5C217396" w:rsidR="0026113C" w:rsidRDefault="0026113C" w:rsidP="00984F36">
            <w:r>
              <w:t xml:space="preserve">User </w:t>
            </w:r>
            <w:r w:rsidR="00DC2D04">
              <w:t>decides</w:t>
            </w:r>
            <w:r>
              <w:t xml:space="preserve"> on how to pay between meal plan or card.</w:t>
            </w:r>
          </w:p>
        </w:tc>
      </w:tr>
      <w:tr w:rsidR="0026113C" w14:paraId="34A7E112" w14:textId="77777777" w:rsidTr="00984F36">
        <w:trPr>
          <w:trHeight w:val="5957"/>
        </w:trPr>
        <w:tc>
          <w:tcPr>
            <w:tcW w:w="2268" w:type="dxa"/>
          </w:tcPr>
          <w:p w14:paraId="33942947" w14:textId="77777777" w:rsidR="0026113C" w:rsidRPr="001D0ABF" w:rsidRDefault="0026113C" w:rsidP="00984F36">
            <w:r w:rsidRPr="001D0ABF">
              <w:rPr>
                <w:b/>
              </w:rPr>
              <w:t>Description:</w:t>
            </w:r>
          </w:p>
        </w:tc>
        <w:tc>
          <w:tcPr>
            <w:tcW w:w="6588" w:type="dxa"/>
          </w:tcPr>
          <w:p w14:paraId="56004C9A" w14:textId="77777777" w:rsidR="0026113C" w:rsidRDefault="0026113C" w:rsidP="00984F36">
            <w:r>
              <w:t xml:space="preserve">Display meal plan or credit card for payment method. If user press payment plan it will prompt the customer to enter student ID. If the customer press </w:t>
            </w:r>
            <w:r w:rsidR="00984F36">
              <w:t>‘</w:t>
            </w:r>
            <w:r>
              <w:t xml:space="preserve">credit </w:t>
            </w:r>
            <w:r w:rsidR="00984F36">
              <w:t>card’</w:t>
            </w:r>
            <w:r>
              <w:t xml:space="preserve"> he or she must enter </w:t>
            </w:r>
            <w:r w:rsidR="00984F36">
              <w:t>16-digit</w:t>
            </w:r>
            <w:r>
              <w:t xml:space="preserve"> card number, expiration date, and 3-digit security code.</w:t>
            </w:r>
          </w:p>
          <w:p w14:paraId="6487A40B" w14:textId="77777777" w:rsidR="0026113C" w:rsidRDefault="0026113C" w:rsidP="00984F36"/>
          <w:p w14:paraId="42AD3853" w14:textId="77777777" w:rsidR="0026113C" w:rsidRDefault="0026113C" w:rsidP="00984F36">
            <w:r>
              <w:t>In addition, if the customer changes their mind, after seeing price they can add to cart or take off cart.</w:t>
            </w:r>
          </w:p>
          <w:p w14:paraId="0A56AB70" w14:textId="77777777" w:rsidR="0026113C" w:rsidRDefault="0026113C" w:rsidP="00984F36"/>
          <w:p w14:paraId="39FB8EA7" w14:textId="77777777" w:rsidR="0026113C" w:rsidRDefault="0026113C" w:rsidP="00984F36">
            <w:r>
              <w:t>User can press:</w:t>
            </w:r>
          </w:p>
          <w:p w14:paraId="029C6188" w14:textId="77777777" w:rsidR="0026113C" w:rsidRDefault="0026113C" w:rsidP="0026113C">
            <w:pPr>
              <w:numPr>
                <w:ilvl w:val="0"/>
                <w:numId w:val="30"/>
              </w:numPr>
            </w:pPr>
            <w:r>
              <w:t>Add more to cart Button</w:t>
            </w:r>
          </w:p>
          <w:p w14:paraId="44564F1C" w14:textId="77777777" w:rsidR="0026113C" w:rsidRDefault="0026113C" w:rsidP="0026113C">
            <w:pPr>
              <w:numPr>
                <w:ilvl w:val="0"/>
                <w:numId w:val="30"/>
              </w:numPr>
            </w:pPr>
            <w:r>
              <w:t>Take off Button</w:t>
            </w:r>
          </w:p>
          <w:p w14:paraId="3E25C190" w14:textId="77777777" w:rsidR="0026113C" w:rsidRDefault="0026113C" w:rsidP="0026113C">
            <w:pPr>
              <w:numPr>
                <w:ilvl w:val="0"/>
                <w:numId w:val="30"/>
              </w:numPr>
            </w:pPr>
            <w:r>
              <w:t>Type 3-digit security code Button</w:t>
            </w:r>
          </w:p>
          <w:p w14:paraId="497F7A5E" w14:textId="77777777" w:rsidR="0026113C" w:rsidRDefault="0026113C" w:rsidP="0026113C">
            <w:pPr>
              <w:numPr>
                <w:ilvl w:val="0"/>
                <w:numId w:val="30"/>
              </w:numPr>
            </w:pPr>
            <w:r>
              <w:t>Enter student ID</w:t>
            </w:r>
          </w:p>
          <w:p w14:paraId="3A8645CF" w14:textId="77777777" w:rsidR="0026113C" w:rsidRDefault="0026113C" w:rsidP="0026113C">
            <w:pPr>
              <w:numPr>
                <w:ilvl w:val="0"/>
                <w:numId w:val="30"/>
              </w:numPr>
            </w:pPr>
            <w:r>
              <w:t>Enter 16-digit card number</w:t>
            </w:r>
          </w:p>
          <w:p w14:paraId="4C30F1FC" w14:textId="77777777" w:rsidR="0026113C" w:rsidRDefault="0026113C" w:rsidP="0026113C">
            <w:pPr>
              <w:numPr>
                <w:ilvl w:val="0"/>
                <w:numId w:val="30"/>
              </w:numPr>
            </w:pPr>
            <w:r>
              <w:t>Enter expiration date</w:t>
            </w:r>
          </w:p>
          <w:p w14:paraId="0CC03DF2" w14:textId="77777777" w:rsidR="0026113C" w:rsidRDefault="0026113C" w:rsidP="0026113C">
            <w:pPr>
              <w:numPr>
                <w:ilvl w:val="0"/>
                <w:numId w:val="30"/>
              </w:numPr>
            </w:pPr>
            <w:r>
              <w:t>Place order button</w:t>
            </w:r>
          </w:p>
          <w:p w14:paraId="461527E2" w14:textId="77777777" w:rsidR="0026113C" w:rsidRDefault="0026113C" w:rsidP="0026113C">
            <w:pPr>
              <w:numPr>
                <w:ilvl w:val="0"/>
                <w:numId w:val="30"/>
              </w:numPr>
            </w:pPr>
            <w:r>
              <w:t>Track order</w:t>
            </w:r>
          </w:p>
        </w:tc>
      </w:tr>
      <w:tr w:rsidR="0026113C" w14:paraId="46438175" w14:textId="77777777" w:rsidTr="00984F36">
        <w:tc>
          <w:tcPr>
            <w:tcW w:w="2268" w:type="dxa"/>
          </w:tcPr>
          <w:p w14:paraId="27722C75" w14:textId="77777777" w:rsidR="0026113C" w:rsidRPr="001D0ABF" w:rsidRDefault="0026113C" w:rsidP="00984F36">
            <w:r w:rsidRPr="001D0ABF">
              <w:rPr>
                <w:b/>
              </w:rPr>
              <w:t>Pre-Conditions</w:t>
            </w:r>
            <w:r w:rsidRPr="001D0ABF">
              <w:t>:</w:t>
            </w:r>
          </w:p>
        </w:tc>
        <w:tc>
          <w:tcPr>
            <w:tcW w:w="6588" w:type="dxa"/>
          </w:tcPr>
          <w:p w14:paraId="622051D4" w14:textId="77777777" w:rsidR="0026113C" w:rsidRDefault="0026113C" w:rsidP="00984F36">
            <w:r>
              <w:t>User have already shopped for their items and wants to make a payment to place order</w:t>
            </w:r>
          </w:p>
          <w:p w14:paraId="0CF01D3E" w14:textId="77777777" w:rsidR="0026113C" w:rsidRDefault="0026113C" w:rsidP="00984F36"/>
          <w:p w14:paraId="729E8439" w14:textId="77777777" w:rsidR="0026113C" w:rsidRDefault="0026113C" w:rsidP="00984F36"/>
        </w:tc>
      </w:tr>
      <w:tr w:rsidR="0026113C" w14:paraId="6FBEB268" w14:textId="77777777" w:rsidTr="00984F36">
        <w:tc>
          <w:tcPr>
            <w:tcW w:w="2268" w:type="dxa"/>
          </w:tcPr>
          <w:p w14:paraId="26CA3DFF" w14:textId="77777777" w:rsidR="0026113C" w:rsidRPr="001D0ABF" w:rsidRDefault="0026113C" w:rsidP="00984F36">
            <w:r w:rsidRPr="001D0ABF">
              <w:rPr>
                <w:b/>
              </w:rPr>
              <w:t>Post Conditions:</w:t>
            </w:r>
          </w:p>
        </w:tc>
        <w:tc>
          <w:tcPr>
            <w:tcW w:w="6588" w:type="dxa"/>
          </w:tcPr>
          <w:p w14:paraId="37B926F8" w14:textId="77777777" w:rsidR="0026113C" w:rsidRDefault="0026113C" w:rsidP="00984F36">
            <w:r>
              <w:t>Ask the user do you want to track your</w:t>
            </w:r>
          </w:p>
          <w:p w14:paraId="5518CEEF" w14:textId="77777777" w:rsidR="0026113C" w:rsidRDefault="0026113C" w:rsidP="00984F36">
            <w:r>
              <w:t>If no:</w:t>
            </w:r>
          </w:p>
          <w:p w14:paraId="33C794AC" w14:textId="77777777" w:rsidR="0026113C" w:rsidRDefault="0026113C" w:rsidP="00984F36">
            <w:r>
              <w:t xml:space="preserve">    Show customer receipt and order number.</w:t>
            </w:r>
          </w:p>
          <w:p w14:paraId="0A9F48E7" w14:textId="77777777" w:rsidR="0026113C" w:rsidRDefault="0026113C" w:rsidP="00984F36">
            <w:r>
              <w:t>If yes:</w:t>
            </w:r>
          </w:p>
          <w:p w14:paraId="1BBC8529" w14:textId="77777777" w:rsidR="0026113C" w:rsidRDefault="0026113C" w:rsidP="00984F36">
            <w:r>
              <w:t xml:space="preserve">   Direct customer to Delivery page</w:t>
            </w:r>
          </w:p>
          <w:p w14:paraId="2A4D3510" w14:textId="77777777" w:rsidR="0026113C" w:rsidRDefault="0026113C" w:rsidP="00984F36"/>
          <w:p w14:paraId="6EF95F02" w14:textId="77777777" w:rsidR="0026113C" w:rsidRDefault="0026113C" w:rsidP="00984F36"/>
        </w:tc>
      </w:tr>
      <w:tr w:rsidR="0026113C" w14:paraId="238C2BB6" w14:textId="77777777" w:rsidTr="00984F36">
        <w:tc>
          <w:tcPr>
            <w:tcW w:w="2268" w:type="dxa"/>
          </w:tcPr>
          <w:p w14:paraId="01CF222B" w14:textId="77777777" w:rsidR="0026113C" w:rsidRPr="001D0ABF" w:rsidRDefault="0026113C" w:rsidP="00984F36">
            <w:r w:rsidRPr="001D0ABF">
              <w:rPr>
                <w:b/>
              </w:rPr>
              <w:t>Other attributes:</w:t>
            </w:r>
          </w:p>
        </w:tc>
        <w:tc>
          <w:tcPr>
            <w:tcW w:w="6588" w:type="dxa"/>
          </w:tcPr>
          <w:p w14:paraId="025E6BC5" w14:textId="77777777" w:rsidR="0026113C" w:rsidRDefault="0026113C" w:rsidP="00984F36">
            <w:r>
              <w:t>After the Customer is finished Paying, notification “Thank you for shopping is” is popped up</w:t>
            </w:r>
          </w:p>
          <w:p w14:paraId="7B59151E" w14:textId="77777777" w:rsidR="0026113C" w:rsidRDefault="0026113C" w:rsidP="00984F36"/>
        </w:tc>
      </w:tr>
    </w:tbl>
    <w:p w14:paraId="5375B537" w14:textId="77777777" w:rsidR="002B027E" w:rsidRDefault="002B027E" w:rsidP="00732928">
      <w:pPr>
        <w:pStyle w:val="Heading2"/>
      </w:pPr>
    </w:p>
    <w:p w14:paraId="65B5DF7C" w14:textId="77777777" w:rsidR="00382ED2" w:rsidRDefault="00382ED2" w:rsidP="00732928">
      <w:pPr>
        <w:pStyle w:val="Heading2"/>
      </w:pPr>
      <w:bookmarkStart w:id="14" w:name="_Toc86273639"/>
      <w:r>
        <w:t>4.4</w:t>
      </w:r>
      <w:r w:rsidR="00797251">
        <w:t xml:space="preserve"> “</w:t>
      </w:r>
      <w:r w:rsidR="00EE5D19">
        <w:t>Order</w:t>
      </w:r>
      <w:r w:rsidR="00606B80">
        <w:t>s</w:t>
      </w:r>
      <w:r w:rsidR="00797251">
        <w:t>” Requirements</w:t>
      </w:r>
      <w:bookmarkEnd w:id="14"/>
    </w:p>
    <w:p w14:paraId="0D4B9674" w14:textId="77777777" w:rsidR="00513CA7" w:rsidRPr="00513CA7" w:rsidRDefault="00513CA7" w:rsidP="00513CA7">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684373" w14:paraId="6E392A17" w14:textId="77777777" w:rsidTr="006E5C98">
        <w:tc>
          <w:tcPr>
            <w:tcW w:w="2268" w:type="dxa"/>
          </w:tcPr>
          <w:p w14:paraId="27D7A407" w14:textId="77777777" w:rsidR="00684373" w:rsidRPr="001D0ABF" w:rsidRDefault="00684373" w:rsidP="006E5C98">
            <w:r w:rsidRPr="001D0ABF">
              <w:rPr>
                <w:b/>
              </w:rPr>
              <w:t>Requirement Title:</w:t>
            </w:r>
          </w:p>
          <w:p w14:paraId="16BC69C0" w14:textId="77777777" w:rsidR="00684373" w:rsidRPr="001D0ABF" w:rsidRDefault="00684373" w:rsidP="006E5C98">
            <w:pPr>
              <w:ind w:firstLine="720"/>
            </w:pPr>
          </w:p>
        </w:tc>
        <w:tc>
          <w:tcPr>
            <w:tcW w:w="6588" w:type="dxa"/>
          </w:tcPr>
          <w:p w14:paraId="5531AFFC" w14:textId="77777777" w:rsidR="00684373" w:rsidRDefault="00684373" w:rsidP="006E5C98">
            <w:r>
              <w:t>Orders</w:t>
            </w:r>
          </w:p>
        </w:tc>
      </w:tr>
      <w:tr w:rsidR="00684373" w14:paraId="5522CD75" w14:textId="77777777" w:rsidTr="006E5C98">
        <w:tc>
          <w:tcPr>
            <w:tcW w:w="2268" w:type="dxa"/>
          </w:tcPr>
          <w:p w14:paraId="2210A281" w14:textId="77777777" w:rsidR="00684373" w:rsidRPr="001D0ABF" w:rsidRDefault="00684373" w:rsidP="006E5C98">
            <w:r w:rsidRPr="001D0ABF">
              <w:rPr>
                <w:b/>
              </w:rPr>
              <w:t>Sequence No:</w:t>
            </w:r>
          </w:p>
        </w:tc>
        <w:tc>
          <w:tcPr>
            <w:tcW w:w="6588" w:type="dxa"/>
          </w:tcPr>
          <w:p w14:paraId="7336E2F0" w14:textId="77777777" w:rsidR="00684373" w:rsidRDefault="001555D4" w:rsidP="006E5C98">
            <w:r>
              <w:t>001</w:t>
            </w:r>
          </w:p>
          <w:p w14:paraId="1BACF43F" w14:textId="77777777" w:rsidR="00684373" w:rsidRDefault="00684373" w:rsidP="006E5C98"/>
        </w:tc>
      </w:tr>
      <w:tr w:rsidR="00684373" w14:paraId="411384BE" w14:textId="77777777" w:rsidTr="006E5C98">
        <w:trPr>
          <w:trHeight w:val="665"/>
        </w:trPr>
        <w:tc>
          <w:tcPr>
            <w:tcW w:w="2268" w:type="dxa"/>
          </w:tcPr>
          <w:p w14:paraId="3330E0AA" w14:textId="77777777" w:rsidR="00684373" w:rsidRPr="001D0ABF" w:rsidRDefault="00684373" w:rsidP="006E5C98">
            <w:r w:rsidRPr="001D0ABF">
              <w:rPr>
                <w:b/>
              </w:rPr>
              <w:t>Short description:</w:t>
            </w:r>
          </w:p>
        </w:tc>
        <w:tc>
          <w:tcPr>
            <w:tcW w:w="6588" w:type="dxa"/>
          </w:tcPr>
          <w:p w14:paraId="7527A775" w14:textId="43E91F9D" w:rsidR="00684373" w:rsidRDefault="00684373" w:rsidP="006E5C98">
            <w:r>
              <w:t xml:space="preserve">User </w:t>
            </w:r>
            <w:r w:rsidR="00DC2D04">
              <w:t>selects</w:t>
            </w:r>
            <w:r>
              <w:t xml:space="preserve"> their choice. </w:t>
            </w:r>
          </w:p>
          <w:p w14:paraId="0D501B35" w14:textId="77777777" w:rsidR="00684373" w:rsidRDefault="00684373" w:rsidP="006E5C98">
            <w:r>
              <w:t>Add/Remove the items to/from cart</w:t>
            </w:r>
          </w:p>
          <w:p w14:paraId="553082B7" w14:textId="77777777" w:rsidR="00684373" w:rsidRDefault="00684373" w:rsidP="006E5C98"/>
        </w:tc>
      </w:tr>
      <w:tr w:rsidR="00684373" w14:paraId="10A01917" w14:textId="77777777" w:rsidTr="006E5C98">
        <w:trPr>
          <w:trHeight w:val="5957"/>
        </w:trPr>
        <w:tc>
          <w:tcPr>
            <w:tcW w:w="2268" w:type="dxa"/>
          </w:tcPr>
          <w:p w14:paraId="24D833D5" w14:textId="77777777" w:rsidR="00684373" w:rsidRPr="001D0ABF" w:rsidRDefault="00684373" w:rsidP="006E5C98">
            <w:r w:rsidRPr="001D0ABF">
              <w:rPr>
                <w:b/>
              </w:rPr>
              <w:t>Description:</w:t>
            </w:r>
          </w:p>
        </w:tc>
        <w:tc>
          <w:tcPr>
            <w:tcW w:w="6588" w:type="dxa"/>
          </w:tcPr>
          <w:p w14:paraId="15493ECF" w14:textId="77777777" w:rsidR="00684373" w:rsidRDefault="00684373" w:rsidP="006E5C98">
            <w:r>
              <w:t>Display a list of categories at the selected restaurant, such as Beverages, Breakfast, Combo Meals, Desserts, …</w:t>
            </w:r>
          </w:p>
          <w:p w14:paraId="35FB492A" w14:textId="77777777" w:rsidR="00684373" w:rsidRDefault="00684373" w:rsidP="006E5C98">
            <w:r>
              <w:t>User can see the images of the food that is currently served at the restaurant, and add them to their cart</w:t>
            </w:r>
          </w:p>
          <w:p w14:paraId="0432B26B" w14:textId="77777777" w:rsidR="00513CA7" w:rsidRDefault="00684373" w:rsidP="006E5C98">
            <w:r>
              <w:t>User can view their cart and remove an item if the item is not their choice</w:t>
            </w:r>
            <w:r w:rsidR="00513CA7">
              <w:t>, or cancel their order</w:t>
            </w:r>
          </w:p>
          <w:p w14:paraId="27F36467" w14:textId="77777777" w:rsidR="00513CA7" w:rsidRDefault="00513CA7" w:rsidP="006E5C98"/>
          <w:p w14:paraId="3F5F795E" w14:textId="77777777" w:rsidR="00513CA7" w:rsidRDefault="00513CA7" w:rsidP="006E5C98">
            <w:r>
              <w:t>In addition, if the user views their cart, display the total cost of the selected items</w:t>
            </w:r>
          </w:p>
          <w:p w14:paraId="4CBFDC98" w14:textId="77777777" w:rsidR="00684373" w:rsidRDefault="00684373" w:rsidP="006E5C98"/>
          <w:p w14:paraId="777E9E10" w14:textId="77777777" w:rsidR="00684373" w:rsidRDefault="00684373" w:rsidP="006E5C98">
            <w:r>
              <w:t>User can press:</w:t>
            </w:r>
          </w:p>
          <w:p w14:paraId="4F82CCC3" w14:textId="77777777" w:rsidR="00684373" w:rsidRDefault="00684373" w:rsidP="006E5C98">
            <w:pPr>
              <w:numPr>
                <w:ilvl w:val="0"/>
                <w:numId w:val="30"/>
              </w:numPr>
            </w:pPr>
            <w:r>
              <w:t>Menu Button</w:t>
            </w:r>
          </w:p>
          <w:p w14:paraId="67F645E8" w14:textId="77777777" w:rsidR="00684373" w:rsidRDefault="00684373" w:rsidP="006E5C98">
            <w:pPr>
              <w:numPr>
                <w:ilvl w:val="0"/>
                <w:numId w:val="30"/>
              </w:numPr>
            </w:pPr>
            <w:r>
              <w:t>Add to Cart Button</w:t>
            </w:r>
          </w:p>
          <w:p w14:paraId="6DE4B2CA" w14:textId="77777777" w:rsidR="00684373" w:rsidRDefault="00684373" w:rsidP="006E5C98">
            <w:pPr>
              <w:numPr>
                <w:ilvl w:val="0"/>
                <w:numId w:val="30"/>
              </w:numPr>
            </w:pPr>
            <w:r>
              <w:t>Remove from Cart Button</w:t>
            </w:r>
          </w:p>
          <w:p w14:paraId="79ABE398" w14:textId="77777777" w:rsidR="00684373" w:rsidRDefault="00684373" w:rsidP="006E5C98">
            <w:pPr>
              <w:numPr>
                <w:ilvl w:val="0"/>
                <w:numId w:val="30"/>
              </w:numPr>
            </w:pPr>
            <w:r>
              <w:t>Checkout Button</w:t>
            </w:r>
          </w:p>
          <w:p w14:paraId="524733EE" w14:textId="77777777" w:rsidR="00513CA7" w:rsidRPr="00EA1B62" w:rsidRDefault="00513CA7" w:rsidP="00EA1B62">
            <w:pPr>
              <w:numPr>
                <w:ilvl w:val="0"/>
                <w:numId w:val="30"/>
              </w:numPr>
            </w:pPr>
            <w:r>
              <w:t>Cancel Button</w:t>
            </w:r>
          </w:p>
        </w:tc>
      </w:tr>
      <w:tr w:rsidR="00684373" w14:paraId="0EA90E27" w14:textId="77777777" w:rsidTr="006E5C98">
        <w:tc>
          <w:tcPr>
            <w:tcW w:w="2268" w:type="dxa"/>
          </w:tcPr>
          <w:p w14:paraId="68EF42D9" w14:textId="77777777" w:rsidR="00684373" w:rsidRPr="001D0ABF" w:rsidRDefault="00684373" w:rsidP="006E5C98">
            <w:r w:rsidRPr="001D0ABF">
              <w:rPr>
                <w:b/>
              </w:rPr>
              <w:t>Pre-Conditions</w:t>
            </w:r>
            <w:r w:rsidRPr="001D0ABF">
              <w:t>:</w:t>
            </w:r>
          </w:p>
        </w:tc>
        <w:tc>
          <w:tcPr>
            <w:tcW w:w="6588" w:type="dxa"/>
          </w:tcPr>
          <w:p w14:paraId="3DE46137" w14:textId="77777777" w:rsidR="00684373" w:rsidRDefault="00684373" w:rsidP="006E5C98">
            <w:r>
              <w:t>User have already logged in</w:t>
            </w:r>
          </w:p>
          <w:p w14:paraId="7D724169" w14:textId="77777777" w:rsidR="00684373" w:rsidRDefault="00684373" w:rsidP="006E5C98">
            <w:r>
              <w:t>User must select a specific restaurant</w:t>
            </w:r>
          </w:p>
          <w:p w14:paraId="23444F75" w14:textId="77777777" w:rsidR="00684373" w:rsidRDefault="00684373" w:rsidP="006E5C98"/>
        </w:tc>
      </w:tr>
      <w:tr w:rsidR="00684373" w14:paraId="4125442D" w14:textId="77777777" w:rsidTr="006E5C98">
        <w:tc>
          <w:tcPr>
            <w:tcW w:w="2268" w:type="dxa"/>
          </w:tcPr>
          <w:p w14:paraId="0690AF0F" w14:textId="77777777" w:rsidR="00684373" w:rsidRPr="001D0ABF" w:rsidRDefault="00684373" w:rsidP="006E5C98">
            <w:r w:rsidRPr="001D0ABF">
              <w:rPr>
                <w:b/>
              </w:rPr>
              <w:t>Post Conditions:</w:t>
            </w:r>
          </w:p>
        </w:tc>
        <w:tc>
          <w:tcPr>
            <w:tcW w:w="6588" w:type="dxa"/>
          </w:tcPr>
          <w:p w14:paraId="77989176" w14:textId="77777777" w:rsidR="00684373" w:rsidRDefault="00684373" w:rsidP="006E5C98">
            <w:r>
              <w:t>Ask the user do you want to continue shopping</w:t>
            </w:r>
          </w:p>
          <w:p w14:paraId="331152DB" w14:textId="77777777" w:rsidR="00684373" w:rsidRDefault="00684373" w:rsidP="006E5C98">
            <w:r>
              <w:t>If no:</w:t>
            </w:r>
          </w:p>
          <w:p w14:paraId="3AA4601E" w14:textId="77777777" w:rsidR="00684373" w:rsidRDefault="00684373" w:rsidP="006E5C98">
            <w:r>
              <w:t xml:space="preserve">   navigate user to proceed to checkout</w:t>
            </w:r>
          </w:p>
          <w:p w14:paraId="4F084074" w14:textId="77777777" w:rsidR="00684373" w:rsidRDefault="00684373" w:rsidP="006E5C98">
            <w:r>
              <w:t>If yes:</w:t>
            </w:r>
          </w:p>
          <w:p w14:paraId="0A9D8F04" w14:textId="77777777" w:rsidR="00684373" w:rsidRDefault="00684373" w:rsidP="006E5C98">
            <w:r>
              <w:t xml:space="preserve">   remain in the same food displaying screen</w:t>
            </w:r>
          </w:p>
          <w:p w14:paraId="59843D01" w14:textId="77777777" w:rsidR="00684373" w:rsidRDefault="00684373" w:rsidP="006E5C98"/>
        </w:tc>
      </w:tr>
      <w:tr w:rsidR="00684373" w14:paraId="7C2B6076" w14:textId="77777777" w:rsidTr="006E5C98">
        <w:tc>
          <w:tcPr>
            <w:tcW w:w="2268" w:type="dxa"/>
          </w:tcPr>
          <w:p w14:paraId="4DB55301" w14:textId="77777777" w:rsidR="00684373" w:rsidRPr="001D0ABF" w:rsidRDefault="00684373" w:rsidP="006E5C98">
            <w:r w:rsidRPr="001D0ABF">
              <w:rPr>
                <w:b/>
              </w:rPr>
              <w:t>Other attributes:</w:t>
            </w:r>
          </w:p>
        </w:tc>
        <w:tc>
          <w:tcPr>
            <w:tcW w:w="6588" w:type="dxa"/>
          </w:tcPr>
          <w:p w14:paraId="403E3357" w14:textId="77777777" w:rsidR="00684373" w:rsidRDefault="00684373" w:rsidP="006E5C98">
            <w:r>
              <w:t>After selection, notification “Item added to your cart” is popped up</w:t>
            </w:r>
          </w:p>
          <w:p w14:paraId="2D44729D" w14:textId="77777777" w:rsidR="00684373" w:rsidRDefault="00684373" w:rsidP="006E5C98"/>
          <w:p w14:paraId="35EDBAFE" w14:textId="77777777" w:rsidR="00684373" w:rsidRDefault="00684373" w:rsidP="006E5C98"/>
        </w:tc>
      </w:tr>
    </w:tbl>
    <w:p w14:paraId="272085EE" w14:textId="77777777" w:rsidR="003D2684" w:rsidRDefault="003D2684" w:rsidP="00513CA7">
      <w:pPr>
        <w:pStyle w:val="BodyText2"/>
        <w:ind w:left="0"/>
      </w:pPr>
    </w:p>
    <w:p w14:paraId="25BEC711" w14:textId="77777777" w:rsidR="00513CA7" w:rsidRDefault="00513CA7" w:rsidP="00513CA7">
      <w:pPr>
        <w:pStyle w:val="BodyText2"/>
        <w:ind w:left="0"/>
      </w:pPr>
    </w:p>
    <w:p w14:paraId="22E79538" w14:textId="77777777" w:rsidR="0095037E" w:rsidRDefault="00382ED2" w:rsidP="00AD17EF">
      <w:pPr>
        <w:pStyle w:val="Heading2"/>
      </w:pPr>
      <w:bookmarkStart w:id="15" w:name="_Toc86273640"/>
      <w:r>
        <w:t>4.5</w:t>
      </w:r>
      <w:r w:rsidR="0095037E">
        <w:t xml:space="preserve"> “</w:t>
      </w:r>
      <w:r w:rsidR="00EE5D19">
        <w:t>Restaurants</w:t>
      </w:r>
      <w:r w:rsidR="0095037E">
        <w:t>” Requirements</w:t>
      </w:r>
      <w:bookmarkEnd w:id="15"/>
    </w:p>
    <w:p w14:paraId="2954481B" w14:textId="77777777" w:rsidR="001555D4" w:rsidRPr="001555D4" w:rsidRDefault="001555D4" w:rsidP="001555D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6390"/>
      </w:tblGrid>
      <w:tr w:rsidR="001555D4" w14:paraId="3C5ECF6B" w14:textId="77777777" w:rsidTr="00C055DB">
        <w:tc>
          <w:tcPr>
            <w:tcW w:w="2268" w:type="dxa"/>
          </w:tcPr>
          <w:p w14:paraId="215F0795" w14:textId="77777777" w:rsidR="001555D4" w:rsidRPr="001D0ABF" w:rsidRDefault="001555D4" w:rsidP="00C055DB">
            <w:r w:rsidRPr="001D0ABF">
              <w:rPr>
                <w:b/>
              </w:rPr>
              <w:t>Requirement Title:</w:t>
            </w:r>
          </w:p>
          <w:p w14:paraId="55B29573" w14:textId="77777777" w:rsidR="001555D4" w:rsidRPr="001D0ABF" w:rsidRDefault="001555D4" w:rsidP="00C055DB">
            <w:pPr>
              <w:ind w:firstLine="720"/>
            </w:pPr>
          </w:p>
        </w:tc>
        <w:tc>
          <w:tcPr>
            <w:tcW w:w="6588" w:type="dxa"/>
          </w:tcPr>
          <w:p w14:paraId="3F1C5111" w14:textId="77777777" w:rsidR="001555D4" w:rsidRDefault="001555D4" w:rsidP="00C055DB">
            <w:r>
              <w:t>Restaurant</w:t>
            </w:r>
          </w:p>
        </w:tc>
      </w:tr>
      <w:tr w:rsidR="001555D4" w14:paraId="14FCCF41" w14:textId="77777777" w:rsidTr="00C055DB">
        <w:tc>
          <w:tcPr>
            <w:tcW w:w="2268" w:type="dxa"/>
          </w:tcPr>
          <w:p w14:paraId="1C481856" w14:textId="77777777" w:rsidR="001555D4" w:rsidRPr="001D0ABF" w:rsidRDefault="001555D4" w:rsidP="00C055DB">
            <w:r w:rsidRPr="001D0ABF">
              <w:rPr>
                <w:b/>
              </w:rPr>
              <w:t>Sequence No:</w:t>
            </w:r>
          </w:p>
        </w:tc>
        <w:tc>
          <w:tcPr>
            <w:tcW w:w="6588" w:type="dxa"/>
          </w:tcPr>
          <w:p w14:paraId="14DA5444" w14:textId="77777777" w:rsidR="001555D4" w:rsidRDefault="001555D4" w:rsidP="00C055DB">
            <w:r>
              <w:t>001</w:t>
            </w:r>
          </w:p>
          <w:p w14:paraId="16DF70F3" w14:textId="77777777" w:rsidR="001555D4" w:rsidRDefault="001555D4" w:rsidP="00C055DB"/>
        </w:tc>
      </w:tr>
      <w:tr w:rsidR="001555D4" w14:paraId="74AB66CE" w14:textId="77777777" w:rsidTr="00C055DB">
        <w:trPr>
          <w:trHeight w:val="665"/>
        </w:trPr>
        <w:tc>
          <w:tcPr>
            <w:tcW w:w="2268" w:type="dxa"/>
          </w:tcPr>
          <w:p w14:paraId="41A7B433" w14:textId="77777777" w:rsidR="001555D4" w:rsidRPr="001D0ABF" w:rsidRDefault="001555D4" w:rsidP="00C055DB">
            <w:r w:rsidRPr="001D0ABF">
              <w:rPr>
                <w:b/>
              </w:rPr>
              <w:t>Short description:</w:t>
            </w:r>
          </w:p>
        </w:tc>
        <w:tc>
          <w:tcPr>
            <w:tcW w:w="6588" w:type="dxa"/>
          </w:tcPr>
          <w:p w14:paraId="59B8DC39" w14:textId="77777777" w:rsidR="001555D4" w:rsidRDefault="001555D4" w:rsidP="00C055DB">
            <w:r>
              <w:t>Restaurant Account</w:t>
            </w:r>
          </w:p>
          <w:p w14:paraId="23E54C6D" w14:textId="77777777" w:rsidR="001555D4" w:rsidRDefault="001555D4" w:rsidP="00C055DB">
            <w:r>
              <w:t>Each restaurant will have a restaurant account</w:t>
            </w:r>
          </w:p>
          <w:p w14:paraId="2EB1C3A5" w14:textId="77777777" w:rsidR="001555D4" w:rsidRDefault="001555D4" w:rsidP="00C055DB"/>
        </w:tc>
      </w:tr>
      <w:tr w:rsidR="001555D4" w14:paraId="342D19E2" w14:textId="77777777" w:rsidTr="00C055DB">
        <w:tc>
          <w:tcPr>
            <w:tcW w:w="2268" w:type="dxa"/>
          </w:tcPr>
          <w:p w14:paraId="6E93F32E" w14:textId="77777777" w:rsidR="001555D4" w:rsidRPr="001D0ABF" w:rsidRDefault="001555D4" w:rsidP="00C055DB">
            <w:r w:rsidRPr="001D0ABF">
              <w:rPr>
                <w:b/>
              </w:rPr>
              <w:t>Description:</w:t>
            </w:r>
          </w:p>
        </w:tc>
        <w:tc>
          <w:tcPr>
            <w:tcW w:w="6588" w:type="dxa"/>
          </w:tcPr>
          <w:p w14:paraId="3CE51FC6" w14:textId="77777777" w:rsidR="001555D4" w:rsidRDefault="001555D4" w:rsidP="00C055DB">
            <w:r>
              <w:t>A restaurant class contains the following information:</w:t>
            </w:r>
          </w:p>
          <w:p w14:paraId="3D00D6B5" w14:textId="77777777" w:rsidR="001555D4" w:rsidRDefault="001555D4" w:rsidP="001555D4">
            <w:pPr>
              <w:numPr>
                <w:ilvl w:val="0"/>
                <w:numId w:val="34"/>
              </w:numPr>
            </w:pPr>
            <w:r>
              <w:t>Name</w:t>
            </w:r>
          </w:p>
          <w:p w14:paraId="6439A72F" w14:textId="77777777" w:rsidR="001555D4" w:rsidRDefault="001555D4" w:rsidP="001555D4">
            <w:pPr>
              <w:numPr>
                <w:ilvl w:val="0"/>
                <w:numId w:val="34"/>
              </w:numPr>
            </w:pPr>
            <w:r>
              <w:t>Location</w:t>
            </w:r>
          </w:p>
          <w:p w14:paraId="12CF9037" w14:textId="77777777" w:rsidR="001555D4" w:rsidRDefault="001555D4" w:rsidP="001555D4">
            <w:pPr>
              <w:numPr>
                <w:ilvl w:val="0"/>
                <w:numId w:val="34"/>
              </w:numPr>
            </w:pPr>
            <w:r>
              <w:t>Cuisine</w:t>
            </w:r>
          </w:p>
          <w:p w14:paraId="3FDC552A" w14:textId="77777777" w:rsidR="001555D4" w:rsidRDefault="001555D4" w:rsidP="001555D4">
            <w:pPr>
              <w:numPr>
                <w:ilvl w:val="0"/>
                <w:numId w:val="34"/>
              </w:numPr>
            </w:pPr>
            <w:r>
              <w:t>Hours</w:t>
            </w:r>
          </w:p>
          <w:p w14:paraId="02BBF52B" w14:textId="77777777" w:rsidR="001555D4" w:rsidRDefault="001555D4" w:rsidP="001555D4">
            <w:pPr>
              <w:numPr>
                <w:ilvl w:val="0"/>
                <w:numId w:val="34"/>
              </w:numPr>
            </w:pPr>
            <w:r>
              <w:t>A Menu</w:t>
            </w:r>
          </w:p>
          <w:p w14:paraId="7FB91BFA" w14:textId="77777777" w:rsidR="001555D4" w:rsidRDefault="001555D4" w:rsidP="001555D4">
            <w:pPr>
              <w:numPr>
                <w:ilvl w:val="0"/>
                <w:numId w:val="34"/>
              </w:numPr>
            </w:pPr>
            <w:r>
              <w:t>Current backup time</w:t>
            </w:r>
          </w:p>
          <w:p w14:paraId="7B735036" w14:textId="77777777" w:rsidR="001555D4" w:rsidRDefault="001555D4" w:rsidP="00C055DB">
            <w:r>
              <w:t>A restaurant will be able to conduct or respond to the following actions:</w:t>
            </w:r>
          </w:p>
          <w:p w14:paraId="11D92B45" w14:textId="77777777" w:rsidR="001555D4" w:rsidRDefault="001555D4" w:rsidP="00C055DB"/>
          <w:p w14:paraId="535DAF16" w14:textId="77777777" w:rsidR="001555D4" w:rsidRDefault="001555D4" w:rsidP="001555D4">
            <w:pPr>
              <w:numPr>
                <w:ilvl w:val="0"/>
                <w:numId w:val="34"/>
              </w:numPr>
            </w:pPr>
            <w:r>
              <w:t>View menu: Show a customer a menu in app</w:t>
            </w:r>
          </w:p>
          <w:p w14:paraId="4C12C199" w14:textId="77777777" w:rsidR="001555D4" w:rsidRDefault="001555D4" w:rsidP="001555D4">
            <w:pPr>
              <w:numPr>
                <w:ilvl w:val="0"/>
                <w:numId w:val="34"/>
              </w:numPr>
            </w:pPr>
            <w:r>
              <w:t>Place an order: A customer can submit an order to a restaurant at which point the restaurant will need to accept the order and mark the order completed when it is done</w:t>
            </w:r>
          </w:p>
          <w:p w14:paraId="0699E5EC" w14:textId="77777777" w:rsidR="001555D4" w:rsidRDefault="001555D4" w:rsidP="001555D4">
            <w:pPr>
              <w:numPr>
                <w:ilvl w:val="0"/>
                <w:numId w:val="34"/>
              </w:numPr>
            </w:pPr>
            <w:r>
              <w:t>Check hours: The app will be able to send an hour check to the restaurant</w:t>
            </w:r>
          </w:p>
          <w:p w14:paraId="59165252" w14:textId="77777777" w:rsidR="001555D4" w:rsidRDefault="001555D4" w:rsidP="001555D4">
            <w:pPr>
              <w:numPr>
                <w:ilvl w:val="0"/>
                <w:numId w:val="34"/>
              </w:numPr>
            </w:pPr>
            <w:r>
              <w:t>Temporarily close: The restaurant can temporarily close</w:t>
            </w:r>
          </w:p>
          <w:p w14:paraId="4860E77C" w14:textId="77777777" w:rsidR="001555D4" w:rsidRDefault="001555D4" w:rsidP="001555D4">
            <w:pPr>
              <w:numPr>
                <w:ilvl w:val="0"/>
                <w:numId w:val="34"/>
              </w:numPr>
            </w:pPr>
            <w:r>
              <w:t>Change hours: A restaurant can change hours freely</w:t>
            </w:r>
          </w:p>
          <w:p w14:paraId="489D55C4" w14:textId="77777777" w:rsidR="001555D4" w:rsidRDefault="001555D4" w:rsidP="001555D4">
            <w:pPr>
              <w:numPr>
                <w:ilvl w:val="0"/>
                <w:numId w:val="34"/>
              </w:numPr>
            </w:pPr>
            <w:r>
              <w:t>Edit restaurant: A restaurant can submit a change to the restaurant’s name, address, location, or cuisine to the administrators</w:t>
            </w:r>
          </w:p>
          <w:p w14:paraId="56F01240" w14:textId="77777777" w:rsidR="001555D4" w:rsidRDefault="001555D4" w:rsidP="00C055DB">
            <w:pPr>
              <w:numPr>
                <w:ilvl w:val="0"/>
                <w:numId w:val="34"/>
              </w:numPr>
            </w:pPr>
            <w:r>
              <w:t>Edit menu: the restaurant account has access to edit all aspects of its menu</w:t>
            </w:r>
          </w:p>
          <w:p w14:paraId="52F8F71E" w14:textId="77777777" w:rsidR="001555D4" w:rsidRDefault="001555D4" w:rsidP="00C055DB"/>
        </w:tc>
      </w:tr>
      <w:tr w:rsidR="001555D4" w14:paraId="5DCD754E" w14:textId="77777777" w:rsidTr="00C055DB">
        <w:tc>
          <w:tcPr>
            <w:tcW w:w="2268" w:type="dxa"/>
          </w:tcPr>
          <w:p w14:paraId="4146C0BA" w14:textId="77777777" w:rsidR="001555D4" w:rsidRPr="001D0ABF" w:rsidRDefault="001555D4" w:rsidP="00C055DB">
            <w:r w:rsidRPr="001D0ABF">
              <w:rPr>
                <w:b/>
              </w:rPr>
              <w:t>Pre-Conditions</w:t>
            </w:r>
            <w:r w:rsidRPr="001D0ABF">
              <w:t>:</w:t>
            </w:r>
          </w:p>
        </w:tc>
        <w:tc>
          <w:tcPr>
            <w:tcW w:w="6588" w:type="dxa"/>
          </w:tcPr>
          <w:p w14:paraId="525C804D" w14:textId="77777777" w:rsidR="001555D4" w:rsidRDefault="001555D4" w:rsidP="001555D4">
            <w:r>
              <w:t>A restaurant is created by admins via the restaurants list</w:t>
            </w:r>
          </w:p>
          <w:p w14:paraId="41B2F6EB" w14:textId="77777777" w:rsidR="001555D4" w:rsidRDefault="001555D4" w:rsidP="001555D4"/>
          <w:p w14:paraId="09B77343" w14:textId="77777777" w:rsidR="001555D4" w:rsidRDefault="001555D4" w:rsidP="001555D4"/>
        </w:tc>
      </w:tr>
      <w:tr w:rsidR="001555D4" w14:paraId="6E874CDB" w14:textId="77777777" w:rsidTr="00C055DB">
        <w:tc>
          <w:tcPr>
            <w:tcW w:w="2268" w:type="dxa"/>
          </w:tcPr>
          <w:p w14:paraId="2E1A125F" w14:textId="77777777" w:rsidR="001555D4" w:rsidRPr="001D0ABF" w:rsidRDefault="001555D4" w:rsidP="00C055DB">
            <w:r w:rsidRPr="001D0ABF">
              <w:rPr>
                <w:b/>
              </w:rPr>
              <w:t>Post Conditions:</w:t>
            </w:r>
          </w:p>
        </w:tc>
        <w:tc>
          <w:tcPr>
            <w:tcW w:w="6588" w:type="dxa"/>
          </w:tcPr>
          <w:p w14:paraId="393F829B" w14:textId="77777777" w:rsidR="001555D4" w:rsidRDefault="001555D4" w:rsidP="001555D4">
            <w:r>
              <w:t>None</w:t>
            </w:r>
          </w:p>
          <w:p w14:paraId="548241B5" w14:textId="77777777" w:rsidR="001555D4" w:rsidRDefault="001555D4" w:rsidP="001555D4"/>
          <w:p w14:paraId="241FAEF2" w14:textId="77777777" w:rsidR="001555D4" w:rsidRDefault="001555D4" w:rsidP="00C055DB"/>
        </w:tc>
      </w:tr>
      <w:tr w:rsidR="001555D4" w14:paraId="022CCFB3" w14:textId="77777777" w:rsidTr="00C055DB">
        <w:tc>
          <w:tcPr>
            <w:tcW w:w="2268" w:type="dxa"/>
          </w:tcPr>
          <w:p w14:paraId="579C70AF" w14:textId="77777777" w:rsidR="001555D4" w:rsidRPr="001D0ABF" w:rsidRDefault="001555D4" w:rsidP="00C055DB">
            <w:r w:rsidRPr="001D0ABF">
              <w:rPr>
                <w:b/>
              </w:rPr>
              <w:t>Other attributes:</w:t>
            </w:r>
          </w:p>
        </w:tc>
        <w:tc>
          <w:tcPr>
            <w:tcW w:w="6588" w:type="dxa"/>
          </w:tcPr>
          <w:p w14:paraId="279BBE9F" w14:textId="77777777" w:rsidR="001555D4" w:rsidRDefault="001555D4" w:rsidP="001555D4">
            <w:r>
              <w:t xml:space="preserve">None </w:t>
            </w:r>
          </w:p>
          <w:p w14:paraId="1CEC9375" w14:textId="77777777" w:rsidR="001555D4" w:rsidRDefault="001555D4" w:rsidP="001555D4"/>
          <w:p w14:paraId="3AE1C419" w14:textId="77777777" w:rsidR="001555D4" w:rsidRDefault="001555D4" w:rsidP="00C055DB"/>
        </w:tc>
      </w:tr>
    </w:tbl>
    <w:p w14:paraId="0C28A6A0" w14:textId="77777777" w:rsidR="001555D4" w:rsidRDefault="001555D4" w:rsidP="001555D4">
      <w:pPr>
        <w:pStyle w:val="BodyText2"/>
        <w:ind w:left="0"/>
      </w:pPr>
    </w:p>
    <w:p w14:paraId="0E8CFC22" w14:textId="77777777" w:rsidR="001555D4" w:rsidRDefault="001555D4" w:rsidP="001555D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1555D4" w14:paraId="4B309288" w14:textId="77777777" w:rsidTr="00C055DB">
        <w:tc>
          <w:tcPr>
            <w:tcW w:w="2268" w:type="dxa"/>
          </w:tcPr>
          <w:p w14:paraId="51B14AB4" w14:textId="77777777" w:rsidR="001555D4" w:rsidRPr="001D0ABF" w:rsidRDefault="001555D4" w:rsidP="00C055DB">
            <w:r w:rsidRPr="001D0ABF">
              <w:rPr>
                <w:b/>
              </w:rPr>
              <w:t>Requirement Title:</w:t>
            </w:r>
          </w:p>
          <w:p w14:paraId="198BCC59" w14:textId="77777777" w:rsidR="001555D4" w:rsidRPr="001D0ABF" w:rsidRDefault="001555D4" w:rsidP="00C055DB">
            <w:pPr>
              <w:ind w:firstLine="720"/>
            </w:pPr>
          </w:p>
        </w:tc>
        <w:tc>
          <w:tcPr>
            <w:tcW w:w="6588" w:type="dxa"/>
          </w:tcPr>
          <w:p w14:paraId="232B322C" w14:textId="77777777" w:rsidR="001555D4" w:rsidRDefault="001555D4" w:rsidP="00C055DB">
            <w:r>
              <w:t>Restaurant</w:t>
            </w:r>
          </w:p>
        </w:tc>
      </w:tr>
      <w:tr w:rsidR="001555D4" w14:paraId="07AD1935" w14:textId="77777777" w:rsidTr="00C055DB">
        <w:tc>
          <w:tcPr>
            <w:tcW w:w="2268" w:type="dxa"/>
          </w:tcPr>
          <w:p w14:paraId="21724F5D" w14:textId="77777777" w:rsidR="001555D4" w:rsidRPr="001D0ABF" w:rsidRDefault="001555D4" w:rsidP="00C055DB">
            <w:r w:rsidRPr="001D0ABF">
              <w:rPr>
                <w:b/>
              </w:rPr>
              <w:t>Sequence No:</w:t>
            </w:r>
          </w:p>
        </w:tc>
        <w:tc>
          <w:tcPr>
            <w:tcW w:w="6588" w:type="dxa"/>
          </w:tcPr>
          <w:p w14:paraId="395B621A" w14:textId="77777777" w:rsidR="001555D4" w:rsidRDefault="001555D4" w:rsidP="00C055DB">
            <w:r>
              <w:t>002</w:t>
            </w:r>
          </w:p>
          <w:p w14:paraId="01CF4595" w14:textId="77777777" w:rsidR="001555D4" w:rsidRDefault="001555D4" w:rsidP="00C055DB"/>
        </w:tc>
      </w:tr>
      <w:tr w:rsidR="001555D4" w14:paraId="201E8926" w14:textId="77777777" w:rsidTr="00C055DB">
        <w:trPr>
          <w:trHeight w:val="665"/>
        </w:trPr>
        <w:tc>
          <w:tcPr>
            <w:tcW w:w="2268" w:type="dxa"/>
          </w:tcPr>
          <w:p w14:paraId="16ACC2F3" w14:textId="77777777" w:rsidR="001555D4" w:rsidRPr="001D0ABF" w:rsidRDefault="001555D4" w:rsidP="00C055DB">
            <w:r w:rsidRPr="001D0ABF">
              <w:rPr>
                <w:b/>
              </w:rPr>
              <w:t>Short description:</w:t>
            </w:r>
          </w:p>
        </w:tc>
        <w:tc>
          <w:tcPr>
            <w:tcW w:w="6588" w:type="dxa"/>
          </w:tcPr>
          <w:p w14:paraId="7CBFB3B0" w14:textId="77777777" w:rsidR="001555D4" w:rsidRDefault="001555D4" w:rsidP="00C055DB">
            <w:r>
              <w:t>Restaurant List-</w:t>
            </w:r>
          </w:p>
          <w:p w14:paraId="615D6C92" w14:textId="77777777" w:rsidR="001555D4" w:rsidRDefault="001555D4" w:rsidP="00C055DB">
            <w:r>
              <w:t>All restaurant accounts are managed by the restaurant list</w:t>
            </w:r>
          </w:p>
          <w:p w14:paraId="581B0869" w14:textId="77777777" w:rsidR="001555D4" w:rsidRDefault="001555D4" w:rsidP="00C055DB"/>
        </w:tc>
      </w:tr>
      <w:tr w:rsidR="001555D4" w14:paraId="7F1D4B23" w14:textId="77777777" w:rsidTr="00C055DB">
        <w:tc>
          <w:tcPr>
            <w:tcW w:w="2268" w:type="dxa"/>
          </w:tcPr>
          <w:p w14:paraId="4E804AF3" w14:textId="77777777" w:rsidR="001555D4" w:rsidRPr="001D0ABF" w:rsidRDefault="001555D4" w:rsidP="00C055DB">
            <w:r w:rsidRPr="001D0ABF">
              <w:rPr>
                <w:b/>
              </w:rPr>
              <w:t>Description:</w:t>
            </w:r>
          </w:p>
        </w:tc>
        <w:tc>
          <w:tcPr>
            <w:tcW w:w="6588" w:type="dxa"/>
          </w:tcPr>
          <w:p w14:paraId="2AC82572" w14:textId="77777777" w:rsidR="001555D4" w:rsidRDefault="001555D4" w:rsidP="00C055DB">
            <w:r>
              <w:t>The restaurant list contains the following information:</w:t>
            </w:r>
          </w:p>
          <w:p w14:paraId="5B513FBC" w14:textId="77777777" w:rsidR="001555D4" w:rsidRDefault="001555D4" w:rsidP="001555D4">
            <w:pPr>
              <w:numPr>
                <w:ilvl w:val="0"/>
                <w:numId w:val="34"/>
              </w:numPr>
            </w:pPr>
            <w:r>
              <w:t>List of restaurants</w:t>
            </w:r>
          </w:p>
          <w:p w14:paraId="5706E769" w14:textId="77777777" w:rsidR="001555D4" w:rsidRDefault="001555D4" w:rsidP="00C055DB">
            <w:r>
              <w:t>A restaurant will be able to conduct or respond to the following actions:</w:t>
            </w:r>
          </w:p>
          <w:p w14:paraId="3EE8985D" w14:textId="77777777" w:rsidR="001555D4" w:rsidRDefault="001555D4" w:rsidP="001555D4">
            <w:pPr>
              <w:numPr>
                <w:ilvl w:val="0"/>
                <w:numId w:val="34"/>
              </w:numPr>
            </w:pPr>
            <w:r>
              <w:t>Add restaurant: The restaurant list can add a restaurant providing all restaurant information. Two restaurants should not have the same location and name.</w:t>
            </w:r>
          </w:p>
          <w:p w14:paraId="7C29ECDE" w14:textId="77777777" w:rsidR="001555D4" w:rsidRDefault="001555D4" w:rsidP="001555D4">
            <w:pPr>
              <w:numPr>
                <w:ilvl w:val="0"/>
                <w:numId w:val="34"/>
              </w:numPr>
            </w:pPr>
            <w:r>
              <w:t>Delete restaurant: The restaurant list can remove restaurants</w:t>
            </w:r>
          </w:p>
          <w:p w14:paraId="6F70EC9E" w14:textId="77777777" w:rsidR="001555D4" w:rsidRDefault="001555D4" w:rsidP="001555D4">
            <w:pPr>
              <w:numPr>
                <w:ilvl w:val="0"/>
                <w:numId w:val="34"/>
              </w:numPr>
            </w:pPr>
            <w:r>
              <w:t>Edit restaurant- the restaurant list can change any restaurant information</w:t>
            </w:r>
          </w:p>
          <w:p w14:paraId="5A325FDC" w14:textId="77777777" w:rsidR="001555D4" w:rsidRDefault="001555D4" w:rsidP="00C055DB"/>
          <w:p w14:paraId="59945B81" w14:textId="77777777" w:rsidR="001555D4" w:rsidRDefault="001555D4" w:rsidP="00C055DB"/>
          <w:p w14:paraId="2B8742E0" w14:textId="77777777" w:rsidR="001555D4" w:rsidRDefault="001555D4" w:rsidP="00C055DB"/>
        </w:tc>
      </w:tr>
      <w:tr w:rsidR="001555D4" w14:paraId="7FDEB9E2" w14:textId="77777777" w:rsidTr="00C055DB">
        <w:tc>
          <w:tcPr>
            <w:tcW w:w="2268" w:type="dxa"/>
          </w:tcPr>
          <w:p w14:paraId="21D86DA9" w14:textId="77777777" w:rsidR="001555D4" w:rsidRPr="001D0ABF" w:rsidRDefault="001555D4" w:rsidP="00C055DB">
            <w:r w:rsidRPr="001D0ABF">
              <w:rPr>
                <w:b/>
              </w:rPr>
              <w:t>Pre-Conditions</w:t>
            </w:r>
            <w:r w:rsidRPr="001D0ABF">
              <w:t>:</w:t>
            </w:r>
          </w:p>
        </w:tc>
        <w:tc>
          <w:tcPr>
            <w:tcW w:w="6588" w:type="dxa"/>
          </w:tcPr>
          <w:p w14:paraId="06F3AE43" w14:textId="77777777" w:rsidR="001555D4" w:rsidRDefault="001555D4" w:rsidP="001555D4">
            <w:pPr>
              <w:numPr>
                <w:ilvl w:val="0"/>
                <w:numId w:val="34"/>
              </w:numPr>
            </w:pPr>
            <w:r>
              <w:t>The restaurant list can be empty but always exists in the system</w:t>
            </w:r>
          </w:p>
          <w:p w14:paraId="4D70E6DA" w14:textId="77777777" w:rsidR="001555D4" w:rsidRDefault="001555D4" w:rsidP="001555D4"/>
          <w:p w14:paraId="7F5520F8" w14:textId="77777777" w:rsidR="001555D4" w:rsidRDefault="001555D4" w:rsidP="001555D4"/>
        </w:tc>
      </w:tr>
      <w:tr w:rsidR="001555D4" w14:paraId="3AA6210F" w14:textId="77777777" w:rsidTr="00C055DB">
        <w:tc>
          <w:tcPr>
            <w:tcW w:w="2268" w:type="dxa"/>
          </w:tcPr>
          <w:p w14:paraId="1E8E139B" w14:textId="77777777" w:rsidR="001555D4" w:rsidRPr="001D0ABF" w:rsidRDefault="001555D4" w:rsidP="00C055DB">
            <w:r w:rsidRPr="001D0ABF">
              <w:rPr>
                <w:b/>
              </w:rPr>
              <w:t>Post Conditions:</w:t>
            </w:r>
          </w:p>
        </w:tc>
        <w:tc>
          <w:tcPr>
            <w:tcW w:w="6588" w:type="dxa"/>
          </w:tcPr>
          <w:p w14:paraId="4B92E891" w14:textId="77777777" w:rsidR="001555D4" w:rsidRDefault="001555D4" w:rsidP="001555D4">
            <w:r>
              <w:t>None</w:t>
            </w:r>
          </w:p>
          <w:p w14:paraId="5DF0D28C" w14:textId="77777777" w:rsidR="001555D4" w:rsidRDefault="001555D4" w:rsidP="001555D4"/>
          <w:p w14:paraId="7ACA36D2" w14:textId="77777777" w:rsidR="001555D4" w:rsidRDefault="001555D4" w:rsidP="001555D4"/>
        </w:tc>
      </w:tr>
      <w:tr w:rsidR="001555D4" w14:paraId="499D0968" w14:textId="77777777" w:rsidTr="00C055DB">
        <w:tc>
          <w:tcPr>
            <w:tcW w:w="2268" w:type="dxa"/>
          </w:tcPr>
          <w:p w14:paraId="124EFF37" w14:textId="77777777" w:rsidR="001555D4" w:rsidRPr="001D0ABF" w:rsidRDefault="001555D4" w:rsidP="00C055DB">
            <w:r w:rsidRPr="001D0ABF">
              <w:rPr>
                <w:b/>
              </w:rPr>
              <w:t>Other attributes:</w:t>
            </w:r>
          </w:p>
        </w:tc>
        <w:tc>
          <w:tcPr>
            <w:tcW w:w="6588" w:type="dxa"/>
          </w:tcPr>
          <w:p w14:paraId="7BA18E62" w14:textId="77777777" w:rsidR="001555D4" w:rsidRDefault="001555D4" w:rsidP="001555D4">
            <w:r>
              <w:t>None</w:t>
            </w:r>
          </w:p>
          <w:p w14:paraId="7FE048A6" w14:textId="77777777" w:rsidR="001555D4" w:rsidRDefault="001555D4" w:rsidP="001555D4"/>
          <w:p w14:paraId="5A4FFCAB" w14:textId="77777777" w:rsidR="001555D4" w:rsidRDefault="001555D4" w:rsidP="001555D4"/>
        </w:tc>
      </w:tr>
    </w:tbl>
    <w:p w14:paraId="287EBA18" w14:textId="77777777" w:rsidR="001555D4" w:rsidRDefault="001555D4" w:rsidP="001555D4">
      <w:pPr>
        <w:pStyle w:val="BodyText2"/>
      </w:pPr>
    </w:p>
    <w:p w14:paraId="20B5DFFF" w14:textId="77777777" w:rsidR="001555D4" w:rsidRDefault="001555D4" w:rsidP="001555D4">
      <w:pPr>
        <w:pStyle w:val="BodyText2"/>
      </w:pPr>
    </w:p>
    <w:p w14:paraId="7C5EF2BB" w14:textId="77777777" w:rsidR="001555D4" w:rsidRDefault="001555D4">
      <w:pPr>
        <w:rPr>
          <w:sz w:val="20"/>
        </w:rPr>
      </w:pPr>
      <w:r>
        <w:br w:type="page"/>
      </w:r>
    </w:p>
    <w:p w14:paraId="6192D981" w14:textId="77777777" w:rsidR="001555D4" w:rsidRDefault="001555D4" w:rsidP="001555D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1555D4" w14:paraId="7756AF09" w14:textId="77777777" w:rsidTr="00C055DB">
        <w:tc>
          <w:tcPr>
            <w:tcW w:w="2268" w:type="dxa"/>
          </w:tcPr>
          <w:p w14:paraId="59AF2784" w14:textId="77777777" w:rsidR="001555D4" w:rsidRPr="001D0ABF" w:rsidRDefault="001555D4" w:rsidP="00C055DB">
            <w:r w:rsidRPr="001D0ABF">
              <w:rPr>
                <w:b/>
              </w:rPr>
              <w:t>Requirement Title:</w:t>
            </w:r>
          </w:p>
          <w:p w14:paraId="2F8BE43F" w14:textId="77777777" w:rsidR="001555D4" w:rsidRPr="001D0ABF" w:rsidRDefault="001555D4" w:rsidP="00C055DB">
            <w:pPr>
              <w:ind w:firstLine="720"/>
            </w:pPr>
          </w:p>
        </w:tc>
        <w:tc>
          <w:tcPr>
            <w:tcW w:w="6588" w:type="dxa"/>
          </w:tcPr>
          <w:p w14:paraId="24C010F1" w14:textId="77777777" w:rsidR="001555D4" w:rsidRDefault="001555D4" w:rsidP="00C055DB">
            <w:r>
              <w:t>Restaurant</w:t>
            </w:r>
          </w:p>
        </w:tc>
      </w:tr>
      <w:tr w:rsidR="001555D4" w14:paraId="7AFB524D" w14:textId="77777777" w:rsidTr="00C055DB">
        <w:tc>
          <w:tcPr>
            <w:tcW w:w="2268" w:type="dxa"/>
          </w:tcPr>
          <w:p w14:paraId="5385E308" w14:textId="77777777" w:rsidR="001555D4" w:rsidRPr="001D0ABF" w:rsidRDefault="001555D4" w:rsidP="00C055DB">
            <w:r w:rsidRPr="001D0ABF">
              <w:rPr>
                <w:b/>
              </w:rPr>
              <w:t>Sequence No:</w:t>
            </w:r>
          </w:p>
        </w:tc>
        <w:tc>
          <w:tcPr>
            <w:tcW w:w="6588" w:type="dxa"/>
          </w:tcPr>
          <w:p w14:paraId="52638000" w14:textId="77777777" w:rsidR="001555D4" w:rsidRDefault="001555D4" w:rsidP="00C055DB">
            <w:r>
              <w:t>003</w:t>
            </w:r>
          </w:p>
          <w:p w14:paraId="4E324E86" w14:textId="77777777" w:rsidR="001555D4" w:rsidRDefault="001555D4" w:rsidP="00C055DB"/>
        </w:tc>
      </w:tr>
      <w:tr w:rsidR="001555D4" w14:paraId="25CAC753" w14:textId="77777777" w:rsidTr="00C055DB">
        <w:trPr>
          <w:trHeight w:val="665"/>
        </w:trPr>
        <w:tc>
          <w:tcPr>
            <w:tcW w:w="2268" w:type="dxa"/>
          </w:tcPr>
          <w:p w14:paraId="16915C32" w14:textId="77777777" w:rsidR="001555D4" w:rsidRPr="001D0ABF" w:rsidRDefault="001555D4" w:rsidP="00C055DB">
            <w:r w:rsidRPr="001D0ABF">
              <w:rPr>
                <w:b/>
              </w:rPr>
              <w:t>Short description:</w:t>
            </w:r>
          </w:p>
        </w:tc>
        <w:tc>
          <w:tcPr>
            <w:tcW w:w="6588" w:type="dxa"/>
          </w:tcPr>
          <w:p w14:paraId="618AA654" w14:textId="77777777" w:rsidR="001555D4" w:rsidRDefault="001555D4" w:rsidP="00C055DB">
            <w:r>
              <w:t>Menu</w:t>
            </w:r>
          </w:p>
          <w:p w14:paraId="1F1BDF40" w14:textId="77777777" w:rsidR="001555D4" w:rsidRDefault="001555D4" w:rsidP="00C055DB">
            <w:r>
              <w:t>Each restaurant account contains a menu</w:t>
            </w:r>
          </w:p>
          <w:p w14:paraId="0B5061F6" w14:textId="77777777" w:rsidR="001555D4" w:rsidRDefault="001555D4" w:rsidP="00C055DB"/>
        </w:tc>
      </w:tr>
      <w:tr w:rsidR="001555D4" w14:paraId="2BD7647A" w14:textId="77777777" w:rsidTr="00C055DB">
        <w:tc>
          <w:tcPr>
            <w:tcW w:w="2268" w:type="dxa"/>
          </w:tcPr>
          <w:p w14:paraId="6F4D9464" w14:textId="77777777" w:rsidR="001555D4" w:rsidRPr="001D0ABF" w:rsidRDefault="001555D4" w:rsidP="00C055DB">
            <w:r w:rsidRPr="001D0ABF">
              <w:rPr>
                <w:b/>
              </w:rPr>
              <w:t>Description:</w:t>
            </w:r>
          </w:p>
        </w:tc>
        <w:tc>
          <w:tcPr>
            <w:tcW w:w="6588" w:type="dxa"/>
          </w:tcPr>
          <w:p w14:paraId="0E42A6FC" w14:textId="77777777" w:rsidR="001555D4" w:rsidRDefault="001555D4" w:rsidP="00C055DB">
            <w:r>
              <w:t>The restaurant list contains the following information:</w:t>
            </w:r>
          </w:p>
          <w:p w14:paraId="2E0CBF54" w14:textId="77777777" w:rsidR="001555D4" w:rsidRDefault="001555D4" w:rsidP="001555D4">
            <w:pPr>
              <w:numPr>
                <w:ilvl w:val="0"/>
                <w:numId w:val="34"/>
              </w:numPr>
            </w:pPr>
            <w:r>
              <w:t>List of Items</w:t>
            </w:r>
          </w:p>
          <w:p w14:paraId="3A14D2AE" w14:textId="77777777" w:rsidR="001555D4" w:rsidRDefault="001555D4" w:rsidP="00C055DB">
            <w:r>
              <w:t>A Menu will be able to conduct or respond to the following actions:</w:t>
            </w:r>
          </w:p>
          <w:p w14:paraId="4BE33CE5" w14:textId="77777777" w:rsidR="001555D4" w:rsidRDefault="001555D4" w:rsidP="001555D4">
            <w:pPr>
              <w:numPr>
                <w:ilvl w:val="0"/>
                <w:numId w:val="34"/>
              </w:numPr>
            </w:pPr>
            <w:r>
              <w:t>Add item: The restaurant can call to add an item</w:t>
            </w:r>
          </w:p>
          <w:p w14:paraId="67A3F54E" w14:textId="77777777" w:rsidR="001555D4" w:rsidRDefault="001555D4" w:rsidP="001555D4">
            <w:pPr>
              <w:numPr>
                <w:ilvl w:val="0"/>
                <w:numId w:val="34"/>
              </w:numPr>
            </w:pPr>
            <w:r>
              <w:t>Delete item: The restaurant can call to delete an item</w:t>
            </w:r>
          </w:p>
          <w:p w14:paraId="1806A28E" w14:textId="77777777" w:rsidR="001555D4" w:rsidRDefault="001555D4" w:rsidP="001555D4">
            <w:pPr>
              <w:numPr>
                <w:ilvl w:val="0"/>
                <w:numId w:val="34"/>
              </w:numPr>
            </w:pPr>
            <w:r>
              <w:t>Edit item: The menu can be called to edit any menu items info</w:t>
            </w:r>
          </w:p>
          <w:p w14:paraId="5196E6AB" w14:textId="77777777" w:rsidR="001555D4" w:rsidRDefault="001555D4" w:rsidP="001555D4">
            <w:pPr>
              <w:numPr>
                <w:ilvl w:val="0"/>
                <w:numId w:val="34"/>
              </w:numPr>
            </w:pPr>
            <w:r>
              <w:t>View: view menu</w:t>
            </w:r>
          </w:p>
          <w:p w14:paraId="251C1A18" w14:textId="77777777" w:rsidR="001555D4" w:rsidRDefault="001555D4" w:rsidP="00C055DB"/>
          <w:p w14:paraId="4221DABE" w14:textId="77777777" w:rsidR="001555D4" w:rsidRDefault="001555D4" w:rsidP="00C055DB"/>
          <w:p w14:paraId="27D18491" w14:textId="77777777" w:rsidR="001555D4" w:rsidRDefault="001555D4" w:rsidP="00C055DB"/>
        </w:tc>
      </w:tr>
      <w:tr w:rsidR="001555D4" w14:paraId="0373CD5D" w14:textId="77777777" w:rsidTr="00C055DB">
        <w:tc>
          <w:tcPr>
            <w:tcW w:w="2268" w:type="dxa"/>
          </w:tcPr>
          <w:p w14:paraId="01365FD6" w14:textId="77777777" w:rsidR="001555D4" w:rsidRPr="001D0ABF" w:rsidRDefault="001555D4" w:rsidP="00C055DB">
            <w:r w:rsidRPr="001D0ABF">
              <w:rPr>
                <w:b/>
              </w:rPr>
              <w:t>Pre-Conditions</w:t>
            </w:r>
            <w:r w:rsidRPr="001D0ABF">
              <w:t>:</w:t>
            </w:r>
          </w:p>
        </w:tc>
        <w:tc>
          <w:tcPr>
            <w:tcW w:w="6588" w:type="dxa"/>
          </w:tcPr>
          <w:p w14:paraId="1E073B1C" w14:textId="77777777" w:rsidR="001555D4" w:rsidRDefault="001555D4" w:rsidP="00C055DB">
            <w:r>
              <w:t>None</w:t>
            </w:r>
          </w:p>
          <w:p w14:paraId="167354A7" w14:textId="77777777" w:rsidR="001555D4" w:rsidRDefault="001555D4" w:rsidP="00C055DB"/>
          <w:p w14:paraId="6183417A" w14:textId="77777777" w:rsidR="001555D4" w:rsidRDefault="001555D4" w:rsidP="00C055DB"/>
        </w:tc>
      </w:tr>
      <w:tr w:rsidR="001555D4" w14:paraId="01C6FC6C" w14:textId="77777777" w:rsidTr="00C055DB">
        <w:tc>
          <w:tcPr>
            <w:tcW w:w="2268" w:type="dxa"/>
          </w:tcPr>
          <w:p w14:paraId="0C9A111A" w14:textId="77777777" w:rsidR="001555D4" w:rsidRPr="001D0ABF" w:rsidRDefault="001555D4" w:rsidP="00C055DB">
            <w:r w:rsidRPr="001D0ABF">
              <w:rPr>
                <w:b/>
              </w:rPr>
              <w:t>Post Conditions:</w:t>
            </w:r>
          </w:p>
        </w:tc>
        <w:tc>
          <w:tcPr>
            <w:tcW w:w="6588" w:type="dxa"/>
          </w:tcPr>
          <w:p w14:paraId="0D8EBB49" w14:textId="77777777" w:rsidR="001555D4" w:rsidRDefault="001555D4" w:rsidP="00C055DB">
            <w:r>
              <w:t>None</w:t>
            </w:r>
          </w:p>
          <w:p w14:paraId="37B392C5" w14:textId="77777777" w:rsidR="001555D4" w:rsidRDefault="001555D4" w:rsidP="00C055DB"/>
          <w:p w14:paraId="7F1272B1" w14:textId="77777777" w:rsidR="001555D4" w:rsidRDefault="001555D4" w:rsidP="00C055DB"/>
        </w:tc>
      </w:tr>
      <w:tr w:rsidR="001555D4" w14:paraId="170B91CE" w14:textId="77777777" w:rsidTr="00C055DB">
        <w:tc>
          <w:tcPr>
            <w:tcW w:w="2268" w:type="dxa"/>
          </w:tcPr>
          <w:p w14:paraId="49CE621F" w14:textId="77777777" w:rsidR="001555D4" w:rsidRPr="001D0ABF" w:rsidRDefault="001555D4" w:rsidP="00C055DB">
            <w:r w:rsidRPr="001D0ABF">
              <w:rPr>
                <w:b/>
              </w:rPr>
              <w:t>Other attributes:</w:t>
            </w:r>
          </w:p>
        </w:tc>
        <w:tc>
          <w:tcPr>
            <w:tcW w:w="6588" w:type="dxa"/>
          </w:tcPr>
          <w:p w14:paraId="0D972386" w14:textId="77777777" w:rsidR="001555D4" w:rsidRDefault="001555D4" w:rsidP="00C055DB">
            <w:r>
              <w:t>None</w:t>
            </w:r>
          </w:p>
          <w:p w14:paraId="7A3A7124" w14:textId="77777777" w:rsidR="001555D4" w:rsidRDefault="001555D4" w:rsidP="00C055DB"/>
          <w:p w14:paraId="2F136B63" w14:textId="77777777" w:rsidR="001555D4" w:rsidRDefault="001555D4" w:rsidP="00C055DB"/>
        </w:tc>
      </w:tr>
    </w:tbl>
    <w:p w14:paraId="31E54156" w14:textId="77777777" w:rsidR="001555D4" w:rsidRDefault="001555D4" w:rsidP="001555D4">
      <w:pPr>
        <w:pStyle w:val="BodyText2"/>
      </w:pPr>
    </w:p>
    <w:p w14:paraId="43084E3E" w14:textId="77777777" w:rsidR="001555D4" w:rsidRDefault="001555D4" w:rsidP="001555D4">
      <w:pPr>
        <w:pStyle w:val="BodyText2"/>
      </w:pPr>
    </w:p>
    <w:p w14:paraId="30AE7DBC" w14:textId="77777777" w:rsidR="001555D4" w:rsidRDefault="001555D4">
      <w:pPr>
        <w:rPr>
          <w:sz w:val="20"/>
        </w:rPr>
      </w:pPr>
      <w:r>
        <w:br w:type="page"/>
      </w:r>
    </w:p>
    <w:p w14:paraId="311A6DA3" w14:textId="77777777" w:rsidR="001555D4" w:rsidRPr="001555D4" w:rsidRDefault="001555D4" w:rsidP="001555D4">
      <w:pPr>
        <w:pStyle w:val="BodyText2"/>
      </w:pPr>
    </w:p>
    <w:p w14:paraId="5DECE5F9" w14:textId="77777777" w:rsidR="001555D4" w:rsidRDefault="001555D4" w:rsidP="001555D4">
      <w:pPr>
        <w:pStyle w:val="Heading2"/>
      </w:pPr>
      <w:bookmarkStart w:id="16" w:name="_Toc86273641"/>
      <w:r>
        <w:t>4.6 “Advertisement” Requirements</w:t>
      </w:r>
      <w:bookmarkEnd w:id="16"/>
    </w:p>
    <w:p w14:paraId="643F608A" w14:textId="77777777" w:rsidR="001555D4" w:rsidRPr="001555D4" w:rsidRDefault="001555D4" w:rsidP="001555D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1555D4" w14:paraId="75472F71" w14:textId="77777777" w:rsidTr="00C055DB">
        <w:tc>
          <w:tcPr>
            <w:tcW w:w="2268" w:type="dxa"/>
          </w:tcPr>
          <w:p w14:paraId="6E677B3A" w14:textId="77777777" w:rsidR="001555D4" w:rsidRPr="001D0ABF" w:rsidRDefault="001555D4" w:rsidP="00C055DB">
            <w:r w:rsidRPr="001D0ABF">
              <w:rPr>
                <w:b/>
              </w:rPr>
              <w:t>Requirement Title:</w:t>
            </w:r>
          </w:p>
          <w:p w14:paraId="12EF4BE5" w14:textId="77777777" w:rsidR="001555D4" w:rsidRPr="001D0ABF" w:rsidRDefault="001555D4" w:rsidP="00C055DB">
            <w:pPr>
              <w:ind w:firstLine="720"/>
            </w:pPr>
          </w:p>
        </w:tc>
        <w:tc>
          <w:tcPr>
            <w:tcW w:w="6588" w:type="dxa"/>
          </w:tcPr>
          <w:p w14:paraId="013F525B" w14:textId="77777777" w:rsidR="001555D4" w:rsidRDefault="001555D4" w:rsidP="00C055DB">
            <w:r>
              <w:t>Advertisement</w:t>
            </w:r>
          </w:p>
        </w:tc>
      </w:tr>
      <w:tr w:rsidR="001555D4" w14:paraId="16C68508" w14:textId="77777777" w:rsidTr="00C055DB">
        <w:tc>
          <w:tcPr>
            <w:tcW w:w="2268" w:type="dxa"/>
          </w:tcPr>
          <w:p w14:paraId="46F3FFB5" w14:textId="77777777" w:rsidR="001555D4" w:rsidRPr="001D0ABF" w:rsidRDefault="001555D4" w:rsidP="00C055DB">
            <w:r w:rsidRPr="001D0ABF">
              <w:rPr>
                <w:b/>
              </w:rPr>
              <w:t>Sequence No:</w:t>
            </w:r>
          </w:p>
        </w:tc>
        <w:tc>
          <w:tcPr>
            <w:tcW w:w="6588" w:type="dxa"/>
          </w:tcPr>
          <w:p w14:paraId="19A5994C" w14:textId="5BD84CB0" w:rsidR="001555D4" w:rsidRDefault="001555D4" w:rsidP="00C055DB">
            <w:r>
              <w:t>00</w:t>
            </w:r>
            <w:r w:rsidR="00F2496D">
              <w:t>1</w:t>
            </w:r>
          </w:p>
          <w:p w14:paraId="00F6CA96" w14:textId="77777777" w:rsidR="001555D4" w:rsidRDefault="001555D4" w:rsidP="00C055DB"/>
        </w:tc>
      </w:tr>
      <w:tr w:rsidR="001555D4" w14:paraId="3E8C8154" w14:textId="77777777" w:rsidTr="00C055DB">
        <w:trPr>
          <w:trHeight w:val="665"/>
        </w:trPr>
        <w:tc>
          <w:tcPr>
            <w:tcW w:w="2268" w:type="dxa"/>
          </w:tcPr>
          <w:p w14:paraId="58EA41A6" w14:textId="77777777" w:rsidR="001555D4" w:rsidRPr="001D0ABF" w:rsidRDefault="001555D4" w:rsidP="00C055DB">
            <w:r w:rsidRPr="001D0ABF">
              <w:rPr>
                <w:b/>
              </w:rPr>
              <w:t>Short description:</w:t>
            </w:r>
          </w:p>
        </w:tc>
        <w:tc>
          <w:tcPr>
            <w:tcW w:w="6588" w:type="dxa"/>
          </w:tcPr>
          <w:p w14:paraId="2DE5560F" w14:textId="77777777" w:rsidR="001555D4" w:rsidRDefault="001555D4" w:rsidP="00C055DB">
            <w:r>
              <w:t>Advertisement</w:t>
            </w:r>
          </w:p>
          <w:p w14:paraId="52234A06" w14:textId="77777777" w:rsidR="001555D4" w:rsidRDefault="001555D4" w:rsidP="00C055DB">
            <w:r>
              <w:t xml:space="preserve">Advertisements linked to restaurants present in the app which will be displayed on </w:t>
            </w:r>
            <w:r w:rsidR="009A496A">
              <w:t>user’s</w:t>
            </w:r>
            <w:r>
              <w:t xml:space="preserve"> home page and link to the restaurant page</w:t>
            </w:r>
          </w:p>
          <w:p w14:paraId="2EDBBA72" w14:textId="77777777" w:rsidR="001555D4" w:rsidRDefault="001555D4" w:rsidP="00C055DB"/>
        </w:tc>
      </w:tr>
      <w:tr w:rsidR="001555D4" w14:paraId="515CD610" w14:textId="77777777" w:rsidTr="00C055DB">
        <w:tc>
          <w:tcPr>
            <w:tcW w:w="2268" w:type="dxa"/>
          </w:tcPr>
          <w:p w14:paraId="2F4A4C28" w14:textId="77777777" w:rsidR="001555D4" w:rsidRPr="001D0ABF" w:rsidRDefault="001555D4" w:rsidP="00C055DB">
            <w:r w:rsidRPr="001D0ABF">
              <w:rPr>
                <w:b/>
              </w:rPr>
              <w:t>Description:</w:t>
            </w:r>
          </w:p>
        </w:tc>
        <w:tc>
          <w:tcPr>
            <w:tcW w:w="6588" w:type="dxa"/>
          </w:tcPr>
          <w:p w14:paraId="50586FCD" w14:textId="77777777" w:rsidR="001555D4" w:rsidRDefault="001555D4" w:rsidP="00C055DB">
            <w:r>
              <w:t>An advertisement contains the following information:</w:t>
            </w:r>
          </w:p>
          <w:p w14:paraId="6BC5DA12" w14:textId="77777777" w:rsidR="001555D4" w:rsidRDefault="001555D4" w:rsidP="001555D4">
            <w:pPr>
              <w:numPr>
                <w:ilvl w:val="0"/>
                <w:numId w:val="34"/>
              </w:numPr>
            </w:pPr>
            <w:r>
              <w:t>Image file</w:t>
            </w:r>
          </w:p>
          <w:p w14:paraId="204BD323" w14:textId="77777777" w:rsidR="001555D4" w:rsidRDefault="001555D4" w:rsidP="001555D4">
            <w:pPr>
              <w:numPr>
                <w:ilvl w:val="0"/>
                <w:numId w:val="34"/>
              </w:numPr>
            </w:pPr>
            <w:r>
              <w:t>Text</w:t>
            </w:r>
          </w:p>
          <w:p w14:paraId="17EF9D17" w14:textId="77777777" w:rsidR="001555D4" w:rsidRDefault="001555D4" w:rsidP="001555D4">
            <w:pPr>
              <w:numPr>
                <w:ilvl w:val="0"/>
                <w:numId w:val="34"/>
              </w:numPr>
            </w:pPr>
            <w:r>
              <w:t>Font</w:t>
            </w:r>
          </w:p>
          <w:p w14:paraId="5E6A37BF" w14:textId="77777777" w:rsidR="001555D4" w:rsidRDefault="001555D4" w:rsidP="001555D4">
            <w:pPr>
              <w:numPr>
                <w:ilvl w:val="0"/>
                <w:numId w:val="34"/>
              </w:numPr>
            </w:pPr>
            <w:r>
              <w:t>Background color</w:t>
            </w:r>
          </w:p>
          <w:p w14:paraId="2BE983AA" w14:textId="77777777" w:rsidR="001555D4" w:rsidRDefault="001555D4" w:rsidP="001555D4">
            <w:pPr>
              <w:numPr>
                <w:ilvl w:val="0"/>
                <w:numId w:val="34"/>
              </w:numPr>
            </w:pPr>
            <w:r>
              <w:t>Restaurant</w:t>
            </w:r>
          </w:p>
          <w:p w14:paraId="386CCC1A" w14:textId="77777777" w:rsidR="001555D4" w:rsidRDefault="001555D4" w:rsidP="00C055DB"/>
          <w:p w14:paraId="40DED5E4" w14:textId="77777777" w:rsidR="001555D4" w:rsidRDefault="001555D4" w:rsidP="00C055DB">
            <w:r>
              <w:t>An Advertisement responds to a display request</w:t>
            </w:r>
          </w:p>
          <w:p w14:paraId="3FC05A81" w14:textId="77777777" w:rsidR="001555D4" w:rsidRDefault="001555D4" w:rsidP="00C055DB"/>
        </w:tc>
      </w:tr>
      <w:tr w:rsidR="001555D4" w14:paraId="194178D3" w14:textId="77777777" w:rsidTr="00C055DB">
        <w:tc>
          <w:tcPr>
            <w:tcW w:w="2268" w:type="dxa"/>
          </w:tcPr>
          <w:p w14:paraId="718CFD6D" w14:textId="77777777" w:rsidR="001555D4" w:rsidRPr="001D0ABF" w:rsidRDefault="001555D4" w:rsidP="00C055DB">
            <w:r w:rsidRPr="001D0ABF">
              <w:rPr>
                <w:b/>
              </w:rPr>
              <w:t>Pre-Conditions</w:t>
            </w:r>
            <w:r w:rsidRPr="001D0ABF">
              <w:t>:</w:t>
            </w:r>
          </w:p>
        </w:tc>
        <w:tc>
          <w:tcPr>
            <w:tcW w:w="6588" w:type="dxa"/>
          </w:tcPr>
          <w:p w14:paraId="48E321BA" w14:textId="77777777" w:rsidR="001555D4" w:rsidRDefault="001555D4" w:rsidP="00C055DB">
            <w:r>
              <w:t>None</w:t>
            </w:r>
          </w:p>
          <w:p w14:paraId="4C91C266" w14:textId="77777777" w:rsidR="001555D4" w:rsidRDefault="001555D4" w:rsidP="00C055DB"/>
          <w:p w14:paraId="0EDB9721" w14:textId="77777777" w:rsidR="001555D4" w:rsidRDefault="001555D4" w:rsidP="00C055DB"/>
        </w:tc>
      </w:tr>
      <w:tr w:rsidR="001555D4" w14:paraId="76C1089A" w14:textId="77777777" w:rsidTr="00C055DB">
        <w:tc>
          <w:tcPr>
            <w:tcW w:w="2268" w:type="dxa"/>
          </w:tcPr>
          <w:p w14:paraId="7FC4F417" w14:textId="77777777" w:rsidR="001555D4" w:rsidRPr="001D0ABF" w:rsidRDefault="001555D4" w:rsidP="00C055DB">
            <w:r w:rsidRPr="001D0ABF">
              <w:rPr>
                <w:b/>
              </w:rPr>
              <w:t>Post Conditions:</w:t>
            </w:r>
          </w:p>
        </w:tc>
        <w:tc>
          <w:tcPr>
            <w:tcW w:w="6588" w:type="dxa"/>
          </w:tcPr>
          <w:p w14:paraId="41D51476" w14:textId="77777777" w:rsidR="001555D4" w:rsidRDefault="001555D4" w:rsidP="00C055DB">
            <w:r>
              <w:t>None</w:t>
            </w:r>
          </w:p>
          <w:p w14:paraId="267EC152" w14:textId="77777777" w:rsidR="001555D4" w:rsidRDefault="001555D4" w:rsidP="00C055DB"/>
          <w:p w14:paraId="67CB2115" w14:textId="77777777" w:rsidR="001555D4" w:rsidRDefault="001555D4" w:rsidP="00C055DB"/>
        </w:tc>
      </w:tr>
      <w:tr w:rsidR="001555D4" w14:paraId="69B426F1" w14:textId="77777777" w:rsidTr="00C055DB">
        <w:tc>
          <w:tcPr>
            <w:tcW w:w="2268" w:type="dxa"/>
          </w:tcPr>
          <w:p w14:paraId="66740450" w14:textId="77777777" w:rsidR="001555D4" w:rsidRPr="001D0ABF" w:rsidRDefault="001555D4" w:rsidP="00C055DB">
            <w:r w:rsidRPr="001D0ABF">
              <w:rPr>
                <w:b/>
              </w:rPr>
              <w:t>Other attributes:</w:t>
            </w:r>
          </w:p>
        </w:tc>
        <w:tc>
          <w:tcPr>
            <w:tcW w:w="6588" w:type="dxa"/>
          </w:tcPr>
          <w:p w14:paraId="0BD66162" w14:textId="77777777" w:rsidR="001555D4" w:rsidRDefault="001555D4" w:rsidP="00C055DB">
            <w:r>
              <w:t>None</w:t>
            </w:r>
          </w:p>
          <w:p w14:paraId="3A62AACB" w14:textId="77777777" w:rsidR="001555D4" w:rsidRDefault="001555D4" w:rsidP="00C055DB"/>
          <w:p w14:paraId="763EFE71" w14:textId="77777777" w:rsidR="001555D4" w:rsidRDefault="001555D4" w:rsidP="00C055DB"/>
        </w:tc>
      </w:tr>
    </w:tbl>
    <w:p w14:paraId="3F46C8FD" w14:textId="77777777" w:rsidR="00AE20C4" w:rsidRPr="00AE20C4" w:rsidRDefault="00AE20C4" w:rsidP="00AE20C4">
      <w:pPr>
        <w:pStyle w:val="BodyText2"/>
      </w:pPr>
    </w:p>
    <w:p w14:paraId="199958CC" w14:textId="77777777" w:rsidR="00606B80" w:rsidRDefault="00606B80" w:rsidP="0095037E">
      <w:pPr>
        <w:pStyle w:val="BodyText2"/>
      </w:pPr>
    </w:p>
    <w:p w14:paraId="2AF03725" w14:textId="77777777" w:rsidR="001555D4" w:rsidRDefault="001555D4">
      <w:pPr>
        <w:rPr>
          <w:smallCaps/>
          <w:kern w:val="28"/>
          <w:sz w:val="28"/>
        </w:rPr>
      </w:pPr>
      <w:r>
        <w:br w:type="page"/>
      </w:r>
    </w:p>
    <w:p w14:paraId="5C804049" w14:textId="77777777" w:rsidR="00EA1B62" w:rsidRDefault="00EA1B62" w:rsidP="00606B80">
      <w:pPr>
        <w:pStyle w:val="Heading2"/>
      </w:pPr>
    </w:p>
    <w:p w14:paraId="3F2F130D" w14:textId="77777777" w:rsidR="00606B80" w:rsidRDefault="00814879" w:rsidP="00606B80">
      <w:pPr>
        <w:pStyle w:val="Heading2"/>
      </w:pPr>
      <w:bookmarkStart w:id="17" w:name="_Toc86273642"/>
      <w:r>
        <w:t>4.7</w:t>
      </w:r>
      <w:r w:rsidR="00606B80">
        <w:t xml:space="preserve"> “</w:t>
      </w:r>
      <w:r w:rsidR="00EE5D19">
        <w:t>Delivery</w:t>
      </w:r>
      <w:r w:rsidR="00606B80">
        <w:t>” Requirements</w:t>
      </w:r>
      <w:bookmarkEnd w:id="17"/>
    </w:p>
    <w:p w14:paraId="0BFAAE18" w14:textId="77777777" w:rsidR="001555D4" w:rsidRPr="00AE20C4" w:rsidRDefault="001555D4" w:rsidP="00AE20C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3"/>
        <w:gridCol w:w="6387"/>
      </w:tblGrid>
      <w:tr w:rsidR="00AE20C4" w14:paraId="1C626D53" w14:textId="77777777" w:rsidTr="006F20A6">
        <w:tc>
          <w:tcPr>
            <w:tcW w:w="2268" w:type="dxa"/>
          </w:tcPr>
          <w:p w14:paraId="2AF5966D" w14:textId="77777777" w:rsidR="00AE20C4" w:rsidRPr="001D0ABF" w:rsidRDefault="00AE20C4" w:rsidP="006F20A6">
            <w:r w:rsidRPr="001D0ABF">
              <w:rPr>
                <w:b/>
              </w:rPr>
              <w:t>Requirement Title:</w:t>
            </w:r>
          </w:p>
          <w:p w14:paraId="2A98A6EB" w14:textId="77777777" w:rsidR="00AE20C4" w:rsidRPr="001D0ABF" w:rsidRDefault="00AE20C4" w:rsidP="006F20A6">
            <w:pPr>
              <w:ind w:firstLine="720"/>
            </w:pPr>
          </w:p>
        </w:tc>
        <w:tc>
          <w:tcPr>
            <w:tcW w:w="6588" w:type="dxa"/>
          </w:tcPr>
          <w:p w14:paraId="3D485E9C" w14:textId="77777777" w:rsidR="00AE20C4" w:rsidRDefault="00A84BEA" w:rsidP="006F20A6">
            <w:r>
              <w:t>Delivery</w:t>
            </w:r>
          </w:p>
        </w:tc>
      </w:tr>
      <w:tr w:rsidR="00AE20C4" w14:paraId="68C9AAD1" w14:textId="77777777" w:rsidTr="006F20A6">
        <w:tc>
          <w:tcPr>
            <w:tcW w:w="2268" w:type="dxa"/>
          </w:tcPr>
          <w:p w14:paraId="0708DD27" w14:textId="77777777" w:rsidR="00AE20C4" w:rsidRPr="001D0ABF" w:rsidRDefault="00AE20C4" w:rsidP="006F20A6">
            <w:r w:rsidRPr="001D0ABF">
              <w:rPr>
                <w:b/>
              </w:rPr>
              <w:t>Sequence No:</w:t>
            </w:r>
          </w:p>
        </w:tc>
        <w:tc>
          <w:tcPr>
            <w:tcW w:w="6588" w:type="dxa"/>
          </w:tcPr>
          <w:p w14:paraId="7A18C608" w14:textId="0FBEA856" w:rsidR="00AE20C4" w:rsidRDefault="00F2496D" w:rsidP="006F20A6">
            <w:r>
              <w:t>001</w:t>
            </w:r>
          </w:p>
          <w:p w14:paraId="237208D5" w14:textId="77777777" w:rsidR="00AE20C4" w:rsidRDefault="00AE20C4" w:rsidP="006F20A6"/>
        </w:tc>
      </w:tr>
      <w:tr w:rsidR="00AE20C4" w14:paraId="6D0F5734" w14:textId="77777777" w:rsidTr="006F20A6">
        <w:trPr>
          <w:trHeight w:val="665"/>
        </w:trPr>
        <w:tc>
          <w:tcPr>
            <w:tcW w:w="2268" w:type="dxa"/>
          </w:tcPr>
          <w:p w14:paraId="1BAB1328" w14:textId="77777777" w:rsidR="00AE20C4" w:rsidRPr="001D0ABF" w:rsidRDefault="00AE20C4" w:rsidP="006F20A6">
            <w:r w:rsidRPr="001D0ABF">
              <w:rPr>
                <w:b/>
              </w:rPr>
              <w:t>Short description:</w:t>
            </w:r>
          </w:p>
        </w:tc>
        <w:tc>
          <w:tcPr>
            <w:tcW w:w="6588" w:type="dxa"/>
          </w:tcPr>
          <w:p w14:paraId="0D0AA958" w14:textId="77777777" w:rsidR="00AE20C4" w:rsidRDefault="009F074A" w:rsidP="009F074A">
            <w:r>
              <w:t>Show delivery process</w:t>
            </w:r>
          </w:p>
        </w:tc>
      </w:tr>
      <w:tr w:rsidR="00AE20C4" w14:paraId="1E66B5FC" w14:textId="77777777" w:rsidTr="006F20A6">
        <w:tc>
          <w:tcPr>
            <w:tcW w:w="2268" w:type="dxa"/>
          </w:tcPr>
          <w:p w14:paraId="0091559D" w14:textId="77777777" w:rsidR="00AE20C4" w:rsidRPr="001D0ABF" w:rsidRDefault="00AE20C4" w:rsidP="006F20A6">
            <w:r w:rsidRPr="001D0ABF">
              <w:rPr>
                <w:b/>
              </w:rPr>
              <w:t>Description:</w:t>
            </w:r>
          </w:p>
        </w:tc>
        <w:tc>
          <w:tcPr>
            <w:tcW w:w="6588" w:type="dxa"/>
          </w:tcPr>
          <w:p w14:paraId="628E14EA" w14:textId="77777777" w:rsidR="00AE20C4" w:rsidRDefault="009F074A" w:rsidP="006F20A6">
            <w:r>
              <w:t>Display options to see if the user wants their items to be delivered</w:t>
            </w:r>
          </w:p>
          <w:p w14:paraId="7FC54DA4" w14:textId="77777777" w:rsidR="009F074A" w:rsidRDefault="009F074A" w:rsidP="006F20A6">
            <w:r>
              <w:t>If yes, notify the restaurant to find a driver, display message: “Finding your driver”</w:t>
            </w:r>
          </w:p>
          <w:p w14:paraId="4F4082D0" w14:textId="77777777" w:rsidR="0059798F" w:rsidRDefault="0059798F" w:rsidP="006F20A6">
            <w:r>
              <w:t>If found, send the user the driver’s information</w:t>
            </w:r>
          </w:p>
          <w:p w14:paraId="78E757AD" w14:textId="77777777" w:rsidR="00AE20C4" w:rsidRDefault="0059798F" w:rsidP="006F20A6">
            <w:r>
              <w:t>Calculated the estimated time before the driver reaches the destination</w:t>
            </w:r>
          </w:p>
          <w:p w14:paraId="5E1B7A30" w14:textId="77777777" w:rsidR="0059798F" w:rsidRDefault="0059798F" w:rsidP="006F20A6">
            <w:r>
              <w:t>If the user decided to pick up, calculated preparing time, then notify user to pick up if finished</w:t>
            </w:r>
          </w:p>
          <w:p w14:paraId="5F2B6478" w14:textId="77777777" w:rsidR="0059798F" w:rsidRDefault="0059798F" w:rsidP="006F20A6">
            <w:r>
              <w:t>User can press:</w:t>
            </w:r>
          </w:p>
          <w:p w14:paraId="1EBA320D" w14:textId="77777777" w:rsidR="0059798F" w:rsidRDefault="0059798F" w:rsidP="0059798F">
            <w:pPr>
              <w:pStyle w:val="ListParagraph"/>
              <w:numPr>
                <w:ilvl w:val="0"/>
                <w:numId w:val="30"/>
              </w:numPr>
            </w:pPr>
            <w:r>
              <w:t>Delivery Button</w:t>
            </w:r>
          </w:p>
          <w:p w14:paraId="681EEA1F" w14:textId="77777777" w:rsidR="0059798F" w:rsidRDefault="0059798F" w:rsidP="0059798F">
            <w:pPr>
              <w:pStyle w:val="ListParagraph"/>
              <w:numPr>
                <w:ilvl w:val="0"/>
                <w:numId w:val="30"/>
              </w:numPr>
            </w:pPr>
            <w:r>
              <w:t>Pick Up Button</w:t>
            </w:r>
          </w:p>
          <w:p w14:paraId="05089975" w14:textId="77777777" w:rsidR="00AE20C4" w:rsidRDefault="00AE20C4" w:rsidP="006F20A6"/>
          <w:p w14:paraId="35F3CA16" w14:textId="77777777" w:rsidR="00AE20C4" w:rsidRDefault="00AE20C4" w:rsidP="006F20A6"/>
          <w:p w14:paraId="649C8AC0" w14:textId="77777777" w:rsidR="00AE20C4" w:rsidRDefault="00AE20C4" w:rsidP="006F20A6"/>
          <w:p w14:paraId="6483E301" w14:textId="77777777" w:rsidR="00814879" w:rsidRDefault="00814879" w:rsidP="006F20A6"/>
          <w:p w14:paraId="32A895D9" w14:textId="77777777" w:rsidR="00814879" w:rsidRDefault="00814879" w:rsidP="006F20A6"/>
          <w:p w14:paraId="088982AC" w14:textId="77777777" w:rsidR="0059798F" w:rsidRDefault="0059798F" w:rsidP="006F20A6"/>
        </w:tc>
      </w:tr>
      <w:tr w:rsidR="00AE20C4" w14:paraId="1810BF71" w14:textId="77777777" w:rsidTr="006F20A6">
        <w:tc>
          <w:tcPr>
            <w:tcW w:w="2268" w:type="dxa"/>
          </w:tcPr>
          <w:p w14:paraId="6560528C" w14:textId="77777777" w:rsidR="00AE20C4" w:rsidRPr="001D0ABF" w:rsidRDefault="00AE20C4" w:rsidP="006F20A6">
            <w:r w:rsidRPr="001D0ABF">
              <w:rPr>
                <w:b/>
              </w:rPr>
              <w:t>Pre-Conditions</w:t>
            </w:r>
            <w:r w:rsidRPr="001D0ABF">
              <w:t>:</w:t>
            </w:r>
          </w:p>
        </w:tc>
        <w:tc>
          <w:tcPr>
            <w:tcW w:w="6588" w:type="dxa"/>
          </w:tcPr>
          <w:p w14:paraId="3B4BA212" w14:textId="77777777" w:rsidR="0059798F" w:rsidRDefault="0059798F" w:rsidP="006F20A6">
            <w:r>
              <w:t>The user must log in to the application</w:t>
            </w:r>
          </w:p>
          <w:p w14:paraId="5F9564E1" w14:textId="77777777" w:rsidR="0059798F" w:rsidRDefault="0059798F" w:rsidP="006F20A6">
            <w:r>
              <w:t>The user must already make the order and pay for the items</w:t>
            </w:r>
          </w:p>
          <w:p w14:paraId="014BEB80" w14:textId="77777777" w:rsidR="00AE20C4" w:rsidRDefault="00AE20C4" w:rsidP="006F20A6"/>
          <w:p w14:paraId="58964638" w14:textId="77777777" w:rsidR="00AE20C4" w:rsidRDefault="00AE20C4" w:rsidP="006F20A6"/>
        </w:tc>
      </w:tr>
      <w:tr w:rsidR="00AE20C4" w14:paraId="7EF9C2ED" w14:textId="77777777" w:rsidTr="006F20A6">
        <w:tc>
          <w:tcPr>
            <w:tcW w:w="2268" w:type="dxa"/>
          </w:tcPr>
          <w:p w14:paraId="558D22F9" w14:textId="77777777" w:rsidR="00AE20C4" w:rsidRPr="001D0ABF" w:rsidRDefault="00AE20C4" w:rsidP="006F20A6">
            <w:r w:rsidRPr="001D0ABF">
              <w:rPr>
                <w:b/>
              </w:rPr>
              <w:t>Post Conditions:</w:t>
            </w:r>
          </w:p>
        </w:tc>
        <w:tc>
          <w:tcPr>
            <w:tcW w:w="6588" w:type="dxa"/>
          </w:tcPr>
          <w:p w14:paraId="22838AE4" w14:textId="77777777" w:rsidR="00AE20C4" w:rsidRDefault="0059798F" w:rsidP="006F20A6">
            <w:r>
              <w:t>None</w:t>
            </w:r>
          </w:p>
          <w:p w14:paraId="2B741DE7" w14:textId="77777777" w:rsidR="00AE20C4" w:rsidRDefault="00AE20C4" w:rsidP="006F20A6"/>
          <w:p w14:paraId="20ABEEED" w14:textId="77777777" w:rsidR="00AE20C4" w:rsidRDefault="00AE20C4" w:rsidP="006F20A6"/>
        </w:tc>
      </w:tr>
      <w:tr w:rsidR="00AE20C4" w14:paraId="1A1D0350" w14:textId="77777777" w:rsidTr="006F20A6">
        <w:tc>
          <w:tcPr>
            <w:tcW w:w="2268" w:type="dxa"/>
          </w:tcPr>
          <w:p w14:paraId="4EB7ED37" w14:textId="77777777" w:rsidR="00AE20C4" w:rsidRPr="001D0ABF" w:rsidRDefault="00AE20C4" w:rsidP="006F20A6">
            <w:r w:rsidRPr="001D0ABF">
              <w:rPr>
                <w:b/>
              </w:rPr>
              <w:t>Other attributes:</w:t>
            </w:r>
          </w:p>
        </w:tc>
        <w:tc>
          <w:tcPr>
            <w:tcW w:w="6588" w:type="dxa"/>
          </w:tcPr>
          <w:p w14:paraId="01143F36" w14:textId="77777777" w:rsidR="00AE20C4" w:rsidRDefault="0059798F" w:rsidP="006F20A6">
            <w:r>
              <w:t>Send the user message: “Thank you for using delivered service” if the user request for delivery</w:t>
            </w:r>
          </w:p>
          <w:p w14:paraId="00C9A122" w14:textId="77777777" w:rsidR="00AE20C4" w:rsidRDefault="00AE20C4" w:rsidP="006F20A6"/>
          <w:p w14:paraId="523756C4" w14:textId="77777777" w:rsidR="00AE20C4" w:rsidRDefault="00AE20C4" w:rsidP="006F20A6"/>
          <w:p w14:paraId="30087222" w14:textId="77777777" w:rsidR="00AE20C4" w:rsidRDefault="00AE20C4" w:rsidP="006F20A6"/>
          <w:p w14:paraId="4F0F542C" w14:textId="77777777" w:rsidR="00AE20C4" w:rsidRDefault="00AE20C4" w:rsidP="006F20A6"/>
        </w:tc>
      </w:tr>
    </w:tbl>
    <w:p w14:paraId="6614DA0B" w14:textId="77777777" w:rsidR="004E2E90" w:rsidRDefault="004E2E90" w:rsidP="0095037E">
      <w:pPr>
        <w:pStyle w:val="BodyText2"/>
      </w:pPr>
    </w:p>
    <w:p w14:paraId="48FDCADC" w14:textId="77777777" w:rsidR="00AE20C4" w:rsidRDefault="00AE20C4" w:rsidP="00AD17EF">
      <w:pPr>
        <w:pStyle w:val="Heading2"/>
      </w:pPr>
    </w:p>
    <w:p w14:paraId="4B5C4538" w14:textId="77777777" w:rsidR="00814879" w:rsidRDefault="00814879" w:rsidP="00814879">
      <w:pPr>
        <w:pStyle w:val="BodyText2"/>
      </w:pPr>
    </w:p>
    <w:p w14:paraId="2DD85361" w14:textId="77777777" w:rsidR="00814879" w:rsidRPr="00814879" w:rsidRDefault="00814879" w:rsidP="00814879">
      <w:pPr>
        <w:pStyle w:val="BodyText2"/>
      </w:pPr>
    </w:p>
    <w:p w14:paraId="5F038881" w14:textId="77777777" w:rsidR="004E2E90" w:rsidRDefault="00814879" w:rsidP="00AD17EF">
      <w:pPr>
        <w:pStyle w:val="Heading2"/>
      </w:pPr>
      <w:bookmarkStart w:id="18" w:name="_Toc86273643"/>
      <w:r>
        <w:t>4.8</w:t>
      </w:r>
      <w:r w:rsidR="004E2E90">
        <w:t xml:space="preserve"> “</w:t>
      </w:r>
      <w:r w:rsidR="00606B80">
        <w:t>Communication</w:t>
      </w:r>
      <w:r w:rsidR="004E2E90">
        <w:t>” Requirements</w:t>
      </w:r>
      <w:bookmarkEnd w:id="18"/>
    </w:p>
    <w:p w14:paraId="259895A8" w14:textId="77777777" w:rsidR="00AE20C4" w:rsidRPr="00AE20C4" w:rsidRDefault="00AE20C4" w:rsidP="00AE20C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1"/>
        <w:gridCol w:w="6389"/>
      </w:tblGrid>
      <w:tr w:rsidR="00AE20C4" w14:paraId="6A3DFCA2" w14:textId="77777777" w:rsidTr="006F20A6">
        <w:tc>
          <w:tcPr>
            <w:tcW w:w="2268" w:type="dxa"/>
          </w:tcPr>
          <w:p w14:paraId="69B20ADF" w14:textId="77777777" w:rsidR="00AE20C4" w:rsidRPr="001D0ABF" w:rsidRDefault="00AE20C4" w:rsidP="006F20A6">
            <w:r w:rsidRPr="001D0ABF">
              <w:rPr>
                <w:b/>
              </w:rPr>
              <w:t>Requirement Title:</w:t>
            </w:r>
          </w:p>
          <w:p w14:paraId="6E57F9BB" w14:textId="77777777" w:rsidR="00AE20C4" w:rsidRPr="001D0ABF" w:rsidRDefault="00AE20C4" w:rsidP="006F20A6">
            <w:pPr>
              <w:ind w:firstLine="720"/>
            </w:pPr>
          </w:p>
        </w:tc>
        <w:tc>
          <w:tcPr>
            <w:tcW w:w="6588" w:type="dxa"/>
          </w:tcPr>
          <w:p w14:paraId="40146A47" w14:textId="77777777" w:rsidR="00AE20C4" w:rsidRDefault="007443A1" w:rsidP="006F20A6">
            <w:r>
              <w:t>Communication</w:t>
            </w:r>
          </w:p>
        </w:tc>
      </w:tr>
      <w:tr w:rsidR="00AE20C4" w14:paraId="3AEA8932" w14:textId="77777777" w:rsidTr="006F20A6">
        <w:tc>
          <w:tcPr>
            <w:tcW w:w="2268" w:type="dxa"/>
          </w:tcPr>
          <w:p w14:paraId="6711C0B2" w14:textId="77777777" w:rsidR="00AE20C4" w:rsidRPr="001D0ABF" w:rsidRDefault="00AE20C4" w:rsidP="006F20A6">
            <w:r w:rsidRPr="001D0ABF">
              <w:rPr>
                <w:b/>
              </w:rPr>
              <w:t>Sequence No:</w:t>
            </w:r>
          </w:p>
        </w:tc>
        <w:tc>
          <w:tcPr>
            <w:tcW w:w="6588" w:type="dxa"/>
          </w:tcPr>
          <w:p w14:paraId="2F1A5172" w14:textId="77777777" w:rsidR="00AE20C4" w:rsidRDefault="007443A1" w:rsidP="006F20A6">
            <w:r>
              <w:t>001</w:t>
            </w:r>
          </w:p>
          <w:p w14:paraId="1FB341A8" w14:textId="77777777" w:rsidR="00AE20C4" w:rsidRDefault="00AE20C4" w:rsidP="006F20A6"/>
        </w:tc>
      </w:tr>
      <w:tr w:rsidR="00AE20C4" w14:paraId="3D875165" w14:textId="77777777" w:rsidTr="006F20A6">
        <w:trPr>
          <w:trHeight w:val="665"/>
        </w:trPr>
        <w:tc>
          <w:tcPr>
            <w:tcW w:w="2268" w:type="dxa"/>
          </w:tcPr>
          <w:p w14:paraId="529E21B9" w14:textId="77777777" w:rsidR="00AE20C4" w:rsidRPr="001D0ABF" w:rsidRDefault="00AE20C4" w:rsidP="006F20A6">
            <w:r w:rsidRPr="001D0ABF">
              <w:rPr>
                <w:b/>
              </w:rPr>
              <w:t>Short description:</w:t>
            </w:r>
          </w:p>
        </w:tc>
        <w:tc>
          <w:tcPr>
            <w:tcW w:w="6588" w:type="dxa"/>
          </w:tcPr>
          <w:p w14:paraId="178098E4" w14:textId="77777777" w:rsidR="00AE20C4" w:rsidRDefault="007443A1" w:rsidP="006F20A6">
            <w:r>
              <w:t>Get order updates</w:t>
            </w:r>
          </w:p>
          <w:p w14:paraId="3B761EC5" w14:textId="77777777" w:rsidR="00AE20C4" w:rsidRDefault="00AE20C4" w:rsidP="006F20A6"/>
        </w:tc>
      </w:tr>
      <w:tr w:rsidR="00AE20C4" w14:paraId="226E2C9B" w14:textId="77777777" w:rsidTr="00AE20C4">
        <w:trPr>
          <w:trHeight w:val="3788"/>
        </w:trPr>
        <w:tc>
          <w:tcPr>
            <w:tcW w:w="2268" w:type="dxa"/>
          </w:tcPr>
          <w:p w14:paraId="0B4A63C4" w14:textId="77777777" w:rsidR="00AE20C4" w:rsidRPr="001D0ABF" w:rsidRDefault="00AE20C4" w:rsidP="006F20A6">
            <w:r w:rsidRPr="001D0ABF">
              <w:rPr>
                <w:b/>
              </w:rPr>
              <w:t>Description:</w:t>
            </w:r>
          </w:p>
        </w:tc>
        <w:tc>
          <w:tcPr>
            <w:tcW w:w="6588" w:type="dxa"/>
          </w:tcPr>
          <w:p w14:paraId="3FE20209" w14:textId="77777777" w:rsidR="00AE20C4" w:rsidRDefault="00814879" w:rsidP="006F20A6">
            <w:r>
              <w:t>System should allow for sending text message/e-mails to a single, subgroup or all users. Users will get updates on their orders once they confirm their order. Updates will show:</w:t>
            </w:r>
          </w:p>
          <w:p w14:paraId="5C74F713" w14:textId="77777777" w:rsidR="00814879" w:rsidRDefault="00814879" w:rsidP="00814879">
            <w:pPr>
              <w:pStyle w:val="ListParagraph"/>
              <w:numPr>
                <w:ilvl w:val="0"/>
                <w:numId w:val="30"/>
              </w:numPr>
            </w:pPr>
            <w:r>
              <w:t>If order has successfully placed</w:t>
            </w:r>
          </w:p>
          <w:p w14:paraId="0E376BA6" w14:textId="77777777" w:rsidR="00814879" w:rsidRDefault="00814879" w:rsidP="00814879">
            <w:pPr>
              <w:pStyle w:val="ListParagraph"/>
              <w:numPr>
                <w:ilvl w:val="0"/>
                <w:numId w:val="30"/>
              </w:numPr>
            </w:pPr>
            <w:r>
              <w:t>Delivery Status</w:t>
            </w:r>
          </w:p>
          <w:p w14:paraId="7F296750" w14:textId="77777777" w:rsidR="00814879" w:rsidRDefault="00814879" w:rsidP="00814879">
            <w:pPr>
              <w:pStyle w:val="ListParagraph"/>
              <w:numPr>
                <w:ilvl w:val="0"/>
                <w:numId w:val="30"/>
              </w:numPr>
            </w:pPr>
            <w:r>
              <w:t>Estimated time of arrival</w:t>
            </w:r>
          </w:p>
          <w:p w14:paraId="726D681D" w14:textId="77777777" w:rsidR="00814879" w:rsidRDefault="00814879" w:rsidP="00814879">
            <w:pPr>
              <w:pStyle w:val="ListParagraph"/>
              <w:numPr>
                <w:ilvl w:val="0"/>
                <w:numId w:val="30"/>
              </w:numPr>
            </w:pPr>
            <w:r>
              <w:t>If order had been picked up</w:t>
            </w:r>
          </w:p>
          <w:p w14:paraId="6A400AB5" w14:textId="77777777" w:rsidR="00814879" w:rsidRDefault="00814879" w:rsidP="00814879">
            <w:pPr>
              <w:pStyle w:val="ListParagraph"/>
              <w:numPr>
                <w:ilvl w:val="0"/>
                <w:numId w:val="30"/>
              </w:numPr>
            </w:pPr>
            <w:r>
              <w:t>If order has been delivered</w:t>
            </w:r>
          </w:p>
          <w:p w14:paraId="35E7AA6E" w14:textId="77777777" w:rsidR="00814879" w:rsidRDefault="00814879" w:rsidP="00814879">
            <w:pPr>
              <w:ind w:left="360"/>
            </w:pPr>
          </w:p>
          <w:p w14:paraId="13820E49" w14:textId="77777777" w:rsidR="00814879" w:rsidRDefault="00814879" w:rsidP="00814879">
            <w:r>
              <w:t>User can press:</w:t>
            </w:r>
          </w:p>
          <w:p w14:paraId="7F6AD591" w14:textId="77777777" w:rsidR="00814879" w:rsidRDefault="00814879" w:rsidP="00814879">
            <w:pPr>
              <w:pStyle w:val="ListParagraph"/>
              <w:numPr>
                <w:ilvl w:val="0"/>
                <w:numId w:val="30"/>
              </w:numPr>
            </w:pPr>
            <w:r>
              <w:t>Yes</w:t>
            </w:r>
          </w:p>
          <w:p w14:paraId="40900DB8" w14:textId="77777777" w:rsidR="00814879" w:rsidRDefault="00814879" w:rsidP="00814879">
            <w:pPr>
              <w:pStyle w:val="ListParagraph"/>
              <w:numPr>
                <w:ilvl w:val="0"/>
                <w:numId w:val="30"/>
              </w:numPr>
            </w:pPr>
            <w:r>
              <w:t>Cancel</w:t>
            </w:r>
          </w:p>
          <w:p w14:paraId="716B1100" w14:textId="77777777" w:rsidR="00AE20C4" w:rsidRDefault="00AE20C4" w:rsidP="006F20A6"/>
          <w:p w14:paraId="33781FF1" w14:textId="77777777" w:rsidR="00AE20C4" w:rsidRDefault="00AE20C4" w:rsidP="006F20A6"/>
        </w:tc>
      </w:tr>
      <w:tr w:rsidR="00AE20C4" w14:paraId="2907D231" w14:textId="77777777" w:rsidTr="006F20A6">
        <w:tc>
          <w:tcPr>
            <w:tcW w:w="2268" w:type="dxa"/>
          </w:tcPr>
          <w:p w14:paraId="77B1F7CB" w14:textId="77777777" w:rsidR="00AE20C4" w:rsidRPr="001D0ABF" w:rsidRDefault="00AE20C4" w:rsidP="006F20A6">
            <w:r w:rsidRPr="001D0ABF">
              <w:rPr>
                <w:b/>
              </w:rPr>
              <w:t>Pre-Conditions</w:t>
            </w:r>
            <w:r w:rsidRPr="001D0ABF">
              <w:t>:</w:t>
            </w:r>
          </w:p>
        </w:tc>
        <w:tc>
          <w:tcPr>
            <w:tcW w:w="6588" w:type="dxa"/>
          </w:tcPr>
          <w:p w14:paraId="017C1D83" w14:textId="77777777" w:rsidR="00AE20C4" w:rsidRDefault="00814879" w:rsidP="006F20A6">
            <w:r>
              <w:t>Application must be loaded already</w:t>
            </w:r>
          </w:p>
          <w:p w14:paraId="1184DA53" w14:textId="77777777" w:rsidR="00814879" w:rsidRDefault="00814879" w:rsidP="006F20A6">
            <w:r>
              <w:t>Order must be confirmed</w:t>
            </w:r>
          </w:p>
          <w:p w14:paraId="30B84A51" w14:textId="77777777" w:rsidR="00AE20C4" w:rsidRDefault="00AE20C4" w:rsidP="006F20A6"/>
        </w:tc>
      </w:tr>
      <w:tr w:rsidR="00AE20C4" w14:paraId="4C1EFBE5" w14:textId="77777777" w:rsidTr="006F20A6">
        <w:tc>
          <w:tcPr>
            <w:tcW w:w="2268" w:type="dxa"/>
          </w:tcPr>
          <w:p w14:paraId="2C176BF2" w14:textId="77777777" w:rsidR="00AE20C4" w:rsidRPr="001D0ABF" w:rsidRDefault="00AE20C4" w:rsidP="006F20A6">
            <w:r w:rsidRPr="001D0ABF">
              <w:rPr>
                <w:b/>
              </w:rPr>
              <w:t>Post Conditions:</w:t>
            </w:r>
          </w:p>
        </w:tc>
        <w:tc>
          <w:tcPr>
            <w:tcW w:w="6588" w:type="dxa"/>
          </w:tcPr>
          <w:p w14:paraId="1994DF59" w14:textId="5BD8FED0" w:rsidR="00AE20C4" w:rsidRDefault="00814879" w:rsidP="006F20A6">
            <w:r>
              <w:t xml:space="preserve">All </w:t>
            </w:r>
            <w:r w:rsidR="00564656">
              <w:t>updates’</w:t>
            </w:r>
            <w:r>
              <w:t xml:space="preserve"> records will be saved</w:t>
            </w:r>
          </w:p>
          <w:p w14:paraId="7F490C8B" w14:textId="77777777" w:rsidR="00AE20C4" w:rsidRDefault="00AE20C4" w:rsidP="006F20A6"/>
          <w:p w14:paraId="30732353" w14:textId="77777777" w:rsidR="00AE20C4" w:rsidRDefault="00AE20C4" w:rsidP="006F20A6"/>
        </w:tc>
      </w:tr>
      <w:tr w:rsidR="00AE20C4" w14:paraId="0A44A285" w14:textId="77777777" w:rsidTr="006F20A6">
        <w:tc>
          <w:tcPr>
            <w:tcW w:w="2268" w:type="dxa"/>
          </w:tcPr>
          <w:p w14:paraId="5BB26ABD" w14:textId="77777777" w:rsidR="00AE20C4" w:rsidRPr="001D0ABF" w:rsidRDefault="00AE20C4" w:rsidP="006F20A6">
            <w:r w:rsidRPr="001D0ABF">
              <w:rPr>
                <w:b/>
              </w:rPr>
              <w:t>Other attributes:</w:t>
            </w:r>
          </w:p>
        </w:tc>
        <w:tc>
          <w:tcPr>
            <w:tcW w:w="6588" w:type="dxa"/>
          </w:tcPr>
          <w:p w14:paraId="66B5B9BD" w14:textId="77777777" w:rsidR="00AE20C4" w:rsidRDefault="00814879" w:rsidP="006F20A6">
            <w:r>
              <w:t>None</w:t>
            </w:r>
          </w:p>
          <w:p w14:paraId="64A362C5" w14:textId="77777777" w:rsidR="00814879" w:rsidRDefault="00814879" w:rsidP="006F20A6"/>
          <w:p w14:paraId="6B111AF9" w14:textId="77777777" w:rsidR="00AE20C4" w:rsidRDefault="00AE20C4" w:rsidP="006F20A6"/>
        </w:tc>
      </w:tr>
    </w:tbl>
    <w:p w14:paraId="061B76B3" w14:textId="77777777" w:rsidR="00AE20C4" w:rsidRDefault="00AE20C4" w:rsidP="00EE5D19">
      <w:pPr>
        <w:pStyle w:val="Heading2"/>
      </w:pPr>
    </w:p>
    <w:p w14:paraId="66A57536" w14:textId="77777777" w:rsidR="00814879" w:rsidRDefault="00814879">
      <w:pPr>
        <w:rPr>
          <w:sz w:val="20"/>
        </w:rPr>
      </w:pPr>
      <w:r>
        <w:br w:type="page"/>
      </w:r>
    </w:p>
    <w:p w14:paraId="748E7DB1" w14:textId="77777777" w:rsidR="00AE20C4" w:rsidRPr="00AE20C4" w:rsidRDefault="00AE20C4" w:rsidP="00AE20C4">
      <w:pPr>
        <w:pStyle w:val="BodyText2"/>
      </w:pPr>
    </w:p>
    <w:p w14:paraId="1978F0C8" w14:textId="77777777" w:rsidR="00AE20C4" w:rsidRDefault="00AE20C4" w:rsidP="00EE5D19">
      <w:pPr>
        <w:pStyle w:val="Heading2"/>
      </w:pPr>
    </w:p>
    <w:p w14:paraId="4FB9D756" w14:textId="77777777" w:rsidR="00EE5D19" w:rsidRDefault="00814879" w:rsidP="00EE5D19">
      <w:pPr>
        <w:pStyle w:val="Heading2"/>
      </w:pPr>
      <w:bookmarkStart w:id="19" w:name="_Toc86273644"/>
      <w:r>
        <w:t>4.9</w:t>
      </w:r>
      <w:r w:rsidR="00EE5D19">
        <w:t xml:space="preserve"> “</w:t>
      </w:r>
      <w:r w:rsidR="00A84BEA">
        <w:t>Rating</w:t>
      </w:r>
      <w:r w:rsidR="00EE5D19">
        <w:t>” Requirements</w:t>
      </w:r>
      <w:bookmarkEnd w:id="19"/>
    </w:p>
    <w:p w14:paraId="2786DE4D" w14:textId="77777777" w:rsidR="00AE20C4" w:rsidRPr="00AE20C4" w:rsidRDefault="00AE20C4" w:rsidP="00AE20C4">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2"/>
        <w:gridCol w:w="6388"/>
      </w:tblGrid>
      <w:tr w:rsidR="006F20A6" w14:paraId="51A0FE78" w14:textId="77777777" w:rsidTr="006F20A6">
        <w:tc>
          <w:tcPr>
            <w:tcW w:w="2268" w:type="dxa"/>
          </w:tcPr>
          <w:p w14:paraId="7C0B0490" w14:textId="77777777" w:rsidR="006F20A6" w:rsidRPr="001D0ABF" w:rsidRDefault="006F20A6" w:rsidP="006F20A6">
            <w:r w:rsidRPr="001D0ABF">
              <w:rPr>
                <w:b/>
              </w:rPr>
              <w:t>Requirement Title:</w:t>
            </w:r>
          </w:p>
          <w:p w14:paraId="4DBB0B49" w14:textId="77777777" w:rsidR="006F20A6" w:rsidRPr="001D0ABF" w:rsidRDefault="006F20A6" w:rsidP="006F20A6">
            <w:pPr>
              <w:ind w:firstLine="720"/>
            </w:pPr>
          </w:p>
        </w:tc>
        <w:tc>
          <w:tcPr>
            <w:tcW w:w="6588" w:type="dxa"/>
          </w:tcPr>
          <w:p w14:paraId="1BACDCD8" w14:textId="77777777" w:rsidR="006F20A6" w:rsidRDefault="006F20A6" w:rsidP="006F20A6">
            <w:r>
              <w:t>Ratings</w:t>
            </w:r>
          </w:p>
        </w:tc>
      </w:tr>
      <w:tr w:rsidR="006F20A6" w14:paraId="2095E2EE" w14:textId="77777777" w:rsidTr="006F20A6">
        <w:tc>
          <w:tcPr>
            <w:tcW w:w="2268" w:type="dxa"/>
          </w:tcPr>
          <w:p w14:paraId="284F1DAF" w14:textId="77777777" w:rsidR="006F20A6" w:rsidRPr="001D0ABF" w:rsidRDefault="006F20A6" w:rsidP="006F20A6">
            <w:r w:rsidRPr="001D0ABF">
              <w:rPr>
                <w:b/>
              </w:rPr>
              <w:t>Sequence No:</w:t>
            </w:r>
          </w:p>
        </w:tc>
        <w:tc>
          <w:tcPr>
            <w:tcW w:w="6588" w:type="dxa"/>
          </w:tcPr>
          <w:p w14:paraId="7E327F1D" w14:textId="36F60491" w:rsidR="006F20A6" w:rsidRDefault="006F20A6" w:rsidP="006F20A6">
            <w:r>
              <w:t>00</w:t>
            </w:r>
            <w:r w:rsidR="00F2496D">
              <w:t>1</w:t>
            </w:r>
          </w:p>
          <w:p w14:paraId="724372BE" w14:textId="77777777" w:rsidR="006F20A6" w:rsidRDefault="006F20A6" w:rsidP="006F20A6"/>
        </w:tc>
      </w:tr>
      <w:tr w:rsidR="006F20A6" w14:paraId="662819C6" w14:textId="77777777" w:rsidTr="006F20A6">
        <w:trPr>
          <w:trHeight w:val="665"/>
        </w:trPr>
        <w:tc>
          <w:tcPr>
            <w:tcW w:w="2268" w:type="dxa"/>
          </w:tcPr>
          <w:p w14:paraId="312F7A56" w14:textId="77777777" w:rsidR="006F20A6" w:rsidRPr="001D0ABF" w:rsidRDefault="006F20A6" w:rsidP="006F20A6">
            <w:r w:rsidRPr="001D0ABF">
              <w:rPr>
                <w:b/>
              </w:rPr>
              <w:t>Short description:</w:t>
            </w:r>
          </w:p>
        </w:tc>
        <w:tc>
          <w:tcPr>
            <w:tcW w:w="6588" w:type="dxa"/>
          </w:tcPr>
          <w:p w14:paraId="0574FFBA" w14:textId="77777777" w:rsidR="006F20A6" w:rsidRDefault="006F20A6" w:rsidP="006F20A6">
            <w:r>
              <w:t>Ratings</w:t>
            </w:r>
          </w:p>
          <w:p w14:paraId="76B9CCBA" w14:textId="77777777" w:rsidR="006F20A6" w:rsidRDefault="006F20A6" w:rsidP="006F20A6">
            <w:r>
              <w:t>Customers are given the option to rate previously placed orders</w:t>
            </w:r>
          </w:p>
          <w:p w14:paraId="748324CF" w14:textId="2649C290" w:rsidR="00DC2D04" w:rsidRDefault="00DC2D04" w:rsidP="006F20A6"/>
        </w:tc>
      </w:tr>
      <w:tr w:rsidR="006F20A6" w14:paraId="40C8D0B1" w14:textId="77777777" w:rsidTr="006F20A6">
        <w:tc>
          <w:tcPr>
            <w:tcW w:w="2268" w:type="dxa"/>
          </w:tcPr>
          <w:p w14:paraId="2B71B572" w14:textId="77777777" w:rsidR="006F20A6" w:rsidRPr="001D0ABF" w:rsidRDefault="006F20A6" w:rsidP="006F20A6">
            <w:r w:rsidRPr="001D0ABF">
              <w:rPr>
                <w:b/>
              </w:rPr>
              <w:t>Description:</w:t>
            </w:r>
          </w:p>
        </w:tc>
        <w:tc>
          <w:tcPr>
            <w:tcW w:w="6588" w:type="dxa"/>
          </w:tcPr>
          <w:p w14:paraId="444A9B33" w14:textId="77777777" w:rsidR="006F20A6" w:rsidRDefault="006F20A6" w:rsidP="006F20A6">
            <w:r>
              <w:t>The customer will give the following info in a rating:</w:t>
            </w:r>
          </w:p>
          <w:p w14:paraId="7D30C39F" w14:textId="77777777" w:rsidR="006F20A6" w:rsidRDefault="006F20A6" w:rsidP="006F20A6">
            <w:pPr>
              <w:numPr>
                <w:ilvl w:val="0"/>
                <w:numId w:val="34"/>
              </w:numPr>
            </w:pPr>
            <w:r>
              <w:t>Rating out of 5</w:t>
            </w:r>
          </w:p>
          <w:p w14:paraId="52CDB1A2" w14:textId="77777777" w:rsidR="006F20A6" w:rsidRDefault="006F20A6" w:rsidP="006F20A6">
            <w:pPr>
              <w:numPr>
                <w:ilvl w:val="0"/>
                <w:numId w:val="34"/>
              </w:numPr>
            </w:pPr>
            <w:r>
              <w:t>If a rating over 4 is given what was positive is asked answer is optional</w:t>
            </w:r>
          </w:p>
          <w:p w14:paraId="38246BE5" w14:textId="77777777" w:rsidR="006F20A6" w:rsidRDefault="006F20A6" w:rsidP="006F20A6">
            <w:pPr>
              <w:numPr>
                <w:ilvl w:val="0"/>
                <w:numId w:val="34"/>
              </w:numPr>
            </w:pPr>
            <w:r>
              <w:t>If rating was under 4 what was negative is asked answer is non-optional</w:t>
            </w:r>
          </w:p>
          <w:p w14:paraId="684BF413" w14:textId="77777777" w:rsidR="006F20A6" w:rsidRDefault="006F20A6" w:rsidP="006F20A6">
            <w:r>
              <w:t>Allow user to type into the feedback blank space</w:t>
            </w:r>
          </w:p>
          <w:p w14:paraId="44DF6C78" w14:textId="77777777" w:rsidR="006F20A6" w:rsidRDefault="006F20A6" w:rsidP="006F20A6"/>
          <w:p w14:paraId="4A512331" w14:textId="77777777" w:rsidR="006F20A6" w:rsidRDefault="006F20A6" w:rsidP="006F20A6">
            <w:r>
              <w:t>User can press:</w:t>
            </w:r>
          </w:p>
          <w:p w14:paraId="25BFE259" w14:textId="77777777" w:rsidR="006F20A6" w:rsidRDefault="006F20A6" w:rsidP="006F20A6">
            <w:pPr>
              <w:pStyle w:val="ListParagraph"/>
              <w:numPr>
                <w:ilvl w:val="0"/>
                <w:numId w:val="34"/>
              </w:numPr>
            </w:pPr>
            <w:r>
              <w:t>Submit Feedback Button</w:t>
            </w:r>
          </w:p>
          <w:p w14:paraId="4D5B381D" w14:textId="77777777" w:rsidR="006F20A6" w:rsidRDefault="006F20A6" w:rsidP="006F20A6"/>
          <w:p w14:paraId="3F848AD3" w14:textId="77777777" w:rsidR="006F20A6" w:rsidRDefault="006F20A6" w:rsidP="006F20A6"/>
          <w:p w14:paraId="5ACE95C5" w14:textId="77777777" w:rsidR="006F20A6" w:rsidRDefault="006F20A6" w:rsidP="006F20A6"/>
          <w:p w14:paraId="42548D98" w14:textId="77777777" w:rsidR="006F20A6" w:rsidRDefault="006F20A6" w:rsidP="006F20A6"/>
        </w:tc>
      </w:tr>
      <w:tr w:rsidR="006F20A6" w14:paraId="5545B067" w14:textId="77777777" w:rsidTr="006F20A6">
        <w:tc>
          <w:tcPr>
            <w:tcW w:w="2268" w:type="dxa"/>
          </w:tcPr>
          <w:p w14:paraId="72FAF349" w14:textId="77777777" w:rsidR="006F20A6" w:rsidRPr="001D0ABF" w:rsidRDefault="006F20A6" w:rsidP="006F20A6">
            <w:r w:rsidRPr="001D0ABF">
              <w:rPr>
                <w:b/>
              </w:rPr>
              <w:t>Pre-Conditions</w:t>
            </w:r>
            <w:r w:rsidRPr="001D0ABF">
              <w:t>:</w:t>
            </w:r>
          </w:p>
        </w:tc>
        <w:tc>
          <w:tcPr>
            <w:tcW w:w="6588" w:type="dxa"/>
          </w:tcPr>
          <w:p w14:paraId="20542152" w14:textId="77777777" w:rsidR="006F20A6" w:rsidRDefault="006F20A6" w:rsidP="006F20A6">
            <w:r>
              <w:t>Order has been previously placed and completed but has not yet been reviewed</w:t>
            </w:r>
          </w:p>
          <w:p w14:paraId="568F0C8C" w14:textId="77777777" w:rsidR="006F20A6" w:rsidRDefault="006F20A6" w:rsidP="006F20A6"/>
          <w:p w14:paraId="48E134D2" w14:textId="77777777" w:rsidR="006F20A6" w:rsidRDefault="006F20A6" w:rsidP="006F20A6"/>
          <w:p w14:paraId="02B42D97" w14:textId="77777777" w:rsidR="006F20A6" w:rsidRDefault="006F20A6" w:rsidP="006F20A6"/>
        </w:tc>
      </w:tr>
      <w:tr w:rsidR="006F20A6" w14:paraId="7F6A65DE" w14:textId="77777777" w:rsidTr="006F20A6">
        <w:tc>
          <w:tcPr>
            <w:tcW w:w="2268" w:type="dxa"/>
          </w:tcPr>
          <w:p w14:paraId="6D8D4240" w14:textId="77777777" w:rsidR="006F20A6" w:rsidRPr="001D0ABF" w:rsidRDefault="006F20A6" w:rsidP="006F20A6">
            <w:r w:rsidRPr="001D0ABF">
              <w:rPr>
                <w:b/>
              </w:rPr>
              <w:t>Post Conditions:</w:t>
            </w:r>
          </w:p>
        </w:tc>
        <w:tc>
          <w:tcPr>
            <w:tcW w:w="6588" w:type="dxa"/>
          </w:tcPr>
          <w:p w14:paraId="5F337221" w14:textId="77777777" w:rsidR="006F20A6" w:rsidRDefault="006F20A6" w:rsidP="006F20A6">
            <w:r>
              <w:t>Order updated to rated, ratings are sent to review</w:t>
            </w:r>
          </w:p>
          <w:p w14:paraId="53AE56F2" w14:textId="77777777" w:rsidR="006F20A6" w:rsidRDefault="006F20A6" w:rsidP="006F20A6"/>
          <w:p w14:paraId="5A192800" w14:textId="77777777" w:rsidR="006F20A6" w:rsidRDefault="006F20A6" w:rsidP="006F20A6"/>
          <w:p w14:paraId="1220625E" w14:textId="77777777" w:rsidR="006F20A6" w:rsidRDefault="006F20A6" w:rsidP="006F20A6"/>
        </w:tc>
      </w:tr>
      <w:tr w:rsidR="006F20A6" w14:paraId="46BF8766" w14:textId="77777777" w:rsidTr="006F20A6">
        <w:tc>
          <w:tcPr>
            <w:tcW w:w="2268" w:type="dxa"/>
          </w:tcPr>
          <w:p w14:paraId="2FD2FEEB" w14:textId="77777777" w:rsidR="006F20A6" w:rsidRPr="001D0ABF" w:rsidRDefault="006F20A6" w:rsidP="006F20A6">
            <w:r w:rsidRPr="001D0ABF">
              <w:rPr>
                <w:b/>
              </w:rPr>
              <w:t>Other attributes:</w:t>
            </w:r>
          </w:p>
        </w:tc>
        <w:tc>
          <w:tcPr>
            <w:tcW w:w="6588" w:type="dxa"/>
          </w:tcPr>
          <w:p w14:paraId="4C8A4E38" w14:textId="77777777" w:rsidR="006F20A6" w:rsidRDefault="006F20A6" w:rsidP="006F20A6">
            <w:r>
              <w:t>None</w:t>
            </w:r>
          </w:p>
          <w:p w14:paraId="70E793CE" w14:textId="77777777" w:rsidR="006F20A6" w:rsidRDefault="006F20A6" w:rsidP="006F20A6"/>
          <w:p w14:paraId="7F1E4164" w14:textId="77777777" w:rsidR="006F20A6" w:rsidRDefault="006F20A6" w:rsidP="006F20A6"/>
        </w:tc>
      </w:tr>
    </w:tbl>
    <w:p w14:paraId="3CBA2773" w14:textId="77777777" w:rsidR="006F20A6" w:rsidRDefault="006F20A6" w:rsidP="00EE5D19">
      <w:pPr>
        <w:pStyle w:val="Heading2"/>
      </w:pPr>
    </w:p>
    <w:p w14:paraId="4C8846FC" w14:textId="77777777" w:rsidR="006F20A6" w:rsidRDefault="006F20A6">
      <w:pPr>
        <w:rPr>
          <w:smallCaps/>
          <w:kern w:val="28"/>
          <w:sz w:val="28"/>
        </w:rPr>
      </w:pPr>
      <w:r>
        <w:br w:type="page"/>
      </w:r>
    </w:p>
    <w:p w14:paraId="23181414" w14:textId="77777777" w:rsidR="00AE20C4" w:rsidRDefault="00AE20C4" w:rsidP="00EE5D19">
      <w:pPr>
        <w:pStyle w:val="Heading2"/>
      </w:pPr>
    </w:p>
    <w:p w14:paraId="6DC717A2" w14:textId="77777777" w:rsidR="006F20A6" w:rsidRDefault="006F20A6" w:rsidP="006F20A6">
      <w:pPr>
        <w:pStyle w:val="BodyText2"/>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0"/>
        <w:gridCol w:w="6390"/>
      </w:tblGrid>
      <w:tr w:rsidR="006F20A6" w14:paraId="1FE1EEB2" w14:textId="77777777" w:rsidTr="006F20A6">
        <w:tc>
          <w:tcPr>
            <w:tcW w:w="2268" w:type="dxa"/>
          </w:tcPr>
          <w:p w14:paraId="09E28FED" w14:textId="77777777" w:rsidR="006F20A6" w:rsidRPr="001D0ABF" w:rsidRDefault="006F20A6" w:rsidP="006F20A6">
            <w:r w:rsidRPr="001D0ABF">
              <w:rPr>
                <w:b/>
              </w:rPr>
              <w:t>Requirement Title:</w:t>
            </w:r>
          </w:p>
          <w:p w14:paraId="53B82421" w14:textId="77777777" w:rsidR="006F20A6" w:rsidRPr="001D0ABF" w:rsidRDefault="006F20A6" w:rsidP="006F20A6">
            <w:pPr>
              <w:ind w:firstLine="720"/>
            </w:pPr>
          </w:p>
        </w:tc>
        <w:tc>
          <w:tcPr>
            <w:tcW w:w="6588" w:type="dxa"/>
          </w:tcPr>
          <w:p w14:paraId="5A4EE632" w14:textId="77777777" w:rsidR="006F20A6" w:rsidRDefault="006F20A6" w:rsidP="006F20A6">
            <w:r>
              <w:t>Ratings</w:t>
            </w:r>
          </w:p>
        </w:tc>
      </w:tr>
      <w:tr w:rsidR="006F20A6" w14:paraId="64CD1351" w14:textId="77777777" w:rsidTr="006F20A6">
        <w:tc>
          <w:tcPr>
            <w:tcW w:w="2268" w:type="dxa"/>
          </w:tcPr>
          <w:p w14:paraId="398EF709" w14:textId="77777777" w:rsidR="006F20A6" w:rsidRPr="001D0ABF" w:rsidRDefault="006F20A6" w:rsidP="006F20A6">
            <w:r w:rsidRPr="001D0ABF">
              <w:rPr>
                <w:b/>
              </w:rPr>
              <w:t>Sequence No:</w:t>
            </w:r>
          </w:p>
        </w:tc>
        <w:tc>
          <w:tcPr>
            <w:tcW w:w="6588" w:type="dxa"/>
          </w:tcPr>
          <w:p w14:paraId="3CA7DBFA" w14:textId="77777777" w:rsidR="006F20A6" w:rsidRDefault="006F20A6" w:rsidP="006F20A6">
            <w:r>
              <w:t>002</w:t>
            </w:r>
          </w:p>
          <w:p w14:paraId="0EAED925" w14:textId="77777777" w:rsidR="006F20A6" w:rsidRDefault="006F20A6" w:rsidP="006F20A6"/>
        </w:tc>
      </w:tr>
      <w:tr w:rsidR="006F20A6" w14:paraId="6879E8F5" w14:textId="77777777" w:rsidTr="006F20A6">
        <w:trPr>
          <w:trHeight w:val="665"/>
        </w:trPr>
        <w:tc>
          <w:tcPr>
            <w:tcW w:w="2268" w:type="dxa"/>
          </w:tcPr>
          <w:p w14:paraId="2A6AF114" w14:textId="77777777" w:rsidR="006F20A6" w:rsidRPr="001D0ABF" w:rsidRDefault="006F20A6" w:rsidP="006F20A6">
            <w:r w:rsidRPr="001D0ABF">
              <w:rPr>
                <w:b/>
              </w:rPr>
              <w:t>Short description:</w:t>
            </w:r>
          </w:p>
        </w:tc>
        <w:tc>
          <w:tcPr>
            <w:tcW w:w="6588" w:type="dxa"/>
          </w:tcPr>
          <w:p w14:paraId="63AF6042" w14:textId="77777777" w:rsidR="006F20A6" w:rsidRDefault="006F20A6" w:rsidP="006F20A6">
            <w:r>
              <w:t>Rating list</w:t>
            </w:r>
          </w:p>
          <w:p w14:paraId="349E639A" w14:textId="50EFE12C" w:rsidR="006F20A6" w:rsidRDefault="006F20A6" w:rsidP="006F20A6">
            <w:r>
              <w:t>Each restaurant contains two ratings lists a reviewed and non-reviewed list</w:t>
            </w:r>
          </w:p>
          <w:p w14:paraId="3B5FE250" w14:textId="77777777" w:rsidR="006F20A6" w:rsidRDefault="006F20A6" w:rsidP="006F20A6">
            <w:r>
              <w:t xml:space="preserve"> </w:t>
            </w:r>
          </w:p>
        </w:tc>
      </w:tr>
      <w:tr w:rsidR="006F20A6" w14:paraId="12A489A7" w14:textId="77777777" w:rsidTr="006F20A6">
        <w:tc>
          <w:tcPr>
            <w:tcW w:w="2268" w:type="dxa"/>
          </w:tcPr>
          <w:p w14:paraId="27EAED4D" w14:textId="77777777" w:rsidR="006F20A6" w:rsidRPr="001D0ABF" w:rsidRDefault="006F20A6" w:rsidP="006F20A6">
            <w:r w:rsidRPr="001D0ABF">
              <w:rPr>
                <w:b/>
              </w:rPr>
              <w:t>Description:</w:t>
            </w:r>
          </w:p>
        </w:tc>
        <w:tc>
          <w:tcPr>
            <w:tcW w:w="6588" w:type="dxa"/>
          </w:tcPr>
          <w:p w14:paraId="7A9E64D5" w14:textId="77777777" w:rsidR="006F20A6" w:rsidRDefault="006F20A6" w:rsidP="006F20A6">
            <w:r>
              <w:t>The rating list contains the following attributes</w:t>
            </w:r>
            <w:r w:rsidR="0026113C">
              <w:t>:</w:t>
            </w:r>
          </w:p>
          <w:p w14:paraId="298F329F" w14:textId="77777777" w:rsidR="006F20A6" w:rsidRDefault="006F20A6" w:rsidP="006F20A6">
            <w:pPr>
              <w:numPr>
                <w:ilvl w:val="0"/>
                <w:numId w:val="34"/>
              </w:numPr>
            </w:pPr>
            <w:r>
              <w:t>average rating</w:t>
            </w:r>
          </w:p>
          <w:p w14:paraId="7595BF52" w14:textId="77777777" w:rsidR="006F20A6" w:rsidRDefault="006F20A6" w:rsidP="006F20A6">
            <w:pPr>
              <w:numPr>
                <w:ilvl w:val="0"/>
                <w:numId w:val="34"/>
              </w:numPr>
            </w:pPr>
            <w:r>
              <w:t>ratings</w:t>
            </w:r>
          </w:p>
          <w:p w14:paraId="0CD9AA86" w14:textId="77777777" w:rsidR="006F20A6" w:rsidRDefault="006F20A6" w:rsidP="006F20A6">
            <w:r>
              <w:t>The ratings respond to the following</w:t>
            </w:r>
            <w:r w:rsidR="0026113C">
              <w:t>:</w:t>
            </w:r>
          </w:p>
          <w:p w14:paraId="156F825E" w14:textId="77777777" w:rsidR="006F20A6" w:rsidRDefault="0026113C" w:rsidP="006F20A6">
            <w:pPr>
              <w:numPr>
                <w:ilvl w:val="0"/>
                <w:numId w:val="34"/>
              </w:numPr>
            </w:pPr>
            <w:proofErr w:type="spellStart"/>
            <w:r>
              <w:t>add_rating</w:t>
            </w:r>
            <w:proofErr w:type="spellEnd"/>
            <w:r>
              <w:t>() function</w:t>
            </w:r>
          </w:p>
          <w:p w14:paraId="5A379226" w14:textId="77777777" w:rsidR="006F20A6" w:rsidRDefault="006F20A6" w:rsidP="006F20A6">
            <w:pPr>
              <w:numPr>
                <w:ilvl w:val="0"/>
                <w:numId w:val="34"/>
              </w:numPr>
            </w:pPr>
            <w:proofErr w:type="spellStart"/>
            <w:r>
              <w:t>delete_rating</w:t>
            </w:r>
            <w:proofErr w:type="spellEnd"/>
            <w:r>
              <w:t>()</w:t>
            </w:r>
            <w:r w:rsidR="0026113C">
              <w:t xml:space="preserve"> function</w:t>
            </w:r>
          </w:p>
          <w:p w14:paraId="71E8FFA6" w14:textId="1D9E3A84" w:rsidR="00DC2D04" w:rsidRDefault="00DC2D04" w:rsidP="00DC2D04">
            <w:pPr>
              <w:ind w:left="720"/>
            </w:pPr>
          </w:p>
        </w:tc>
      </w:tr>
      <w:tr w:rsidR="006F20A6" w14:paraId="0BFB720F" w14:textId="77777777" w:rsidTr="006F20A6">
        <w:tc>
          <w:tcPr>
            <w:tcW w:w="2268" w:type="dxa"/>
          </w:tcPr>
          <w:p w14:paraId="4D41995E" w14:textId="77777777" w:rsidR="006F20A6" w:rsidRPr="001D0ABF" w:rsidRDefault="006F20A6" w:rsidP="006F20A6">
            <w:r w:rsidRPr="001D0ABF">
              <w:rPr>
                <w:b/>
              </w:rPr>
              <w:t>Pre-Conditions</w:t>
            </w:r>
            <w:r w:rsidRPr="001D0ABF">
              <w:t>:</w:t>
            </w:r>
          </w:p>
        </w:tc>
        <w:tc>
          <w:tcPr>
            <w:tcW w:w="6588" w:type="dxa"/>
          </w:tcPr>
          <w:p w14:paraId="68A592D9" w14:textId="77777777" w:rsidR="006F20A6" w:rsidRDefault="006F20A6" w:rsidP="006F20A6">
            <w:r>
              <w:t>None</w:t>
            </w:r>
          </w:p>
          <w:p w14:paraId="32FF77A8" w14:textId="77777777" w:rsidR="006F20A6" w:rsidRDefault="006F20A6" w:rsidP="006F20A6"/>
          <w:p w14:paraId="0D9E464B" w14:textId="77777777" w:rsidR="006F20A6" w:rsidRDefault="006F20A6" w:rsidP="006F20A6"/>
        </w:tc>
      </w:tr>
      <w:tr w:rsidR="006F20A6" w14:paraId="606FF022" w14:textId="77777777" w:rsidTr="006F20A6">
        <w:tc>
          <w:tcPr>
            <w:tcW w:w="2268" w:type="dxa"/>
          </w:tcPr>
          <w:p w14:paraId="48534F83" w14:textId="77777777" w:rsidR="006F20A6" w:rsidRPr="001D0ABF" w:rsidRDefault="006F20A6" w:rsidP="006F20A6">
            <w:r w:rsidRPr="001D0ABF">
              <w:rPr>
                <w:b/>
              </w:rPr>
              <w:t>Post Conditions:</w:t>
            </w:r>
          </w:p>
        </w:tc>
        <w:tc>
          <w:tcPr>
            <w:tcW w:w="6588" w:type="dxa"/>
          </w:tcPr>
          <w:p w14:paraId="3F1E38EB" w14:textId="77777777" w:rsidR="006F20A6" w:rsidRDefault="006F20A6" w:rsidP="006F20A6">
            <w:r>
              <w:t>None</w:t>
            </w:r>
          </w:p>
          <w:p w14:paraId="057A7188" w14:textId="77777777" w:rsidR="006F20A6" w:rsidRDefault="006F20A6" w:rsidP="006F20A6"/>
          <w:p w14:paraId="45621FEF" w14:textId="77777777" w:rsidR="006F20A6" w:rsidRDefault="006F20A6" w:rsidP="006F20A6"/>
        </w:tc>
      </w:tr>
      <w:tr w:rsidR="006F20A6" w14:paraId="603E734C" w14:textId="77777777" w:rsidTr="006F20A6">
        <w:tc>
          <w:tcPr>
            <w:tcW w:w="2268" w:type="dxa"/>
          </w:tcPr>
          <w:p w14:paraId="415C402A" w14:textId="77777777" w:rsidR="006F20A6" w:rsidRPr="001D0ABF" w:rsidRDefault="006F20A6" w:rsidP="006F20A6">
            <w:r w:rsidRPr="001D0ABF">
              <w:rPr>
                <w:b/>
              </w:rPr>
              <w:t>Other attributes:</w:t>
            </w:r>
          </w:p>
        </w:tc>
        <w:tc>
          <w:tcPr>
            <w:tcW w:w="6588" w:type="dxa"/>
          </w:tcPr>
          <w:p w14:paraId="0B164FBF" w14:textId="77777777" w:rsidR="006F20A6" w:rsidRDefault="0026113C" w:rsidP="006F20A6">
            <w:r>
              <w:t>None</w:t>
            </w:r>
          </w:p>
          <w:p w14:paraId="71FE069C" w14:textId="77777777" w:rsidR="006F20A6" w:rsidRDefault="006F20A6" w:rsidP="006F20A6"/>
          <w:p w14:paraId="39507FAA" w14:textId="77777777" w:rsidR="006F20A6" w:rsidRDefault="006F20A6" w:rsidP="006F20A6"/>
        </w:tc>
      </w:tr>
    </w:tbl>
    <w:p w14:paraId="56DA22F1" w14:textId="77777777" w:rsidR="006F20A6" w:rsidRPr="006F20A6" w:rsidRDefault="006F20A6" w:rsidP="006F20A6">
      <w:pPr>
        <w:pStyle w:val="BodyText2"/>
      </w:pPr>
    </w:p>
    <w:p w14:paraId="097B6CD1" w14:textId="77777777" w:rsidR="00490B06" w:rsidRDefault="00490B06" w:rsidP="00490B06">
      <w:pPr>
        <w:pStyle w:val="Heading1"/>
      </w:pPr>
      <w:bookmarkStart w:id="20" w:name="_Toc86273645"/>
      <w:r>
        <w:lastRenderedPageBreak/>
        <w:t xml:space="preserve">5.  </w:t>
      </w:r>
      <w:r w:rsidRPr="00490B06">
        <w:t>Software Processes and Infrastructure</w:t>
      </w:r>
      <w:bookmarkEnd w:id="20"/>
    </w:p>
    <w:p w14:paraId="5F0A4BAA" w14:textId="77777777" w:rsidR="00797251" w:rsidRDefault="00797251">
      <w:pPr>
        <w:pStyle w:val="heading1underline"/>
      </w:pPr>
    </w:p>
    <w:p w14:paraId="2905AC60" w14:textId="77777777" w:rsidR="00797251" w:rsidRDefault="00797251">
      <w:pPr>
        <w:pStyle w:val="Heading2"/>
      </w:pPr>
      <w:bookmarkStart w:id="21" w:name="_Toc86273646"/>
      <w:r>
        <w:t xml:space="preserve">5.1 </w:t>
      </w:r>
      <w:r w:rsidR="00920E35">
        <w:t>Hardware and Infrastructure</w:t>
      </w:r>
      <w:bookmarkEnd w:id="21"/>
    </w:p>
    <w:p w14:paraId="59B29CC4" w14:textId="77777777" w:rsidR="00797251" w:rsidRDefault="008D3C2F">
      <w:pPr>
        <w:pStyle w:val="BodyText2"/>
      </w:pPr>
      <w:r>
        <w:t>The University Food System Project will be implemented using Android version KitKat</w:t>
      </w:r>
    </w:p>
    <w:p w14:paraId="3434E664" w14:textId="77777777" w:rsidR="008D3C2F" w:rsidRDefault="008D3C2F">
      <w:pPr>
        <w:pStyle w:val="BodyText2"/>
      </w:pPr>
    </w:p>
    <w:p w14:paraId="6C776656" w14:textId="77777777" w:rsidR="00797251" w:rsidRDefault="00797251" w:rsidP="00B03094">
      <w:pPr>
        <w:pStyle w:val="Heading2"/>
      </w:pPr>
      <w:bookmarkStart w:id="22" w:name="_Toc517694305"/>
      <w:bookmarkStart w:id="23" w:name="_Toc86273647"/>
      <w:r>
        <w:t xml:space="preserve">5.2 </w:t>
      </w:r>
      <w:r w:rsidR="00B03094">
        <w:t>UML Diagrams</w:t>
      </w:r>
      <w:bookmarkEnd w:id="22"/>
      <w:bookmarkEnd w:id="23"/>
    </w:p>
    <w:p w14:paraId="3B9DF38B" w14:textId="77777777" w:rsidR="00EA1B62" w:rsidRPr="00EA1B62" w:rsidRDefault="00EA1B62" w:rsidP="00EA1B62">
      <w:pPr>
        <w:pStyle w:val="BodyText2"/>
      </w:pPr>
    </w:p>
    <w:p w14:paraId="3594F08A" w14:textId="77777777" w:rsidR="00EA1B62" w:rsidRDefault="00EA1B62" w:rsidP="00EA1B62">
      <w:pPr>
        <w:jc w:val="center"/>
        <w:rPr>
          <w:rFonts w:cs="Arial"/>
          <w:b/>
          <w:sz w:val="28"/>
          <w:szCs w:val="28"/>
        </w:rPr>
      </w:pPr>
      <w:r w:rsidRPr="00EA1B62">
        <w:rPr>
          <w:rFonts w:cs="Arial"/>
          <w:b/>
          <w:sz w:val="28"/>
          <w:szCs w:val="28"/>
        </w:rPr>
        <w:t>UML – Class Diagram – University Food System</w:t>
      </w:r>
    </w:p>
    <w:p w14:paraId="2DDCBE31" w14:textId="77777777" w:rsidR="00EA1B62" w:rsidRDefault="00EA1B62" w:rsidP="00EA1B62">
      <w:pPr>
        <w:jc w:val="center"/>
        <w:rPr>
          <w:rFonts w:cs="Arial"/>
          <w:b/>
          <w:sz w:val="28"/>
          <w:szCs w:val="28"/>
        </w:rPr>
      </w:pPr>
    </w:p>
    <w:p w14:paraId="08793266" w14:textId="77777777" w:rsidR="00EA1B62" w:rsidRDefault="00EA1B62" w:rsidP="00EA1B62">
      <w:pPr>
        <w:jc w:val="center"/>
        <w:rPr>
          <w:rFonts w:cs="Arial"/>
          <w:b/>
          <w:sz w:val="28"/>
          <w:szCs w:val="28"/>
        </w:rPr>
      </w:pPr>
    </w:p>
    <w:p w14:paraId="2C8F294E" w14:textId="77777777" w:rsidR="00EA1B62" w:rsidRPr="00EA1B62" w:rsidRDefault="00EA1B62" w:rsidP="00EA1B62">
      <w:pPr>
        <w:jc w:val="center"/>
        <w:rPr>
          <w:rFonts w:cs="Arial"/>
          <w:b/>
          <w:sz w:val="28"/>
          <w:szCs w:val="28"/>
        </w:rPr>
      </w:pPr>
      <w:r>
        <w:rPr>
          <w:rFonts w:ascii="Times New Roman" w:hAnsi="Times New Roman"/>
          <w:b/>
          <w:noProof/>
          <w:sz w:val="36"/>
          <w:szCs w:val="36"/>
        </w:rPr>
        <w:drawing>
          <wp:inline distT="0" distB="0" distL="0" distR="0" wp14:anchorId="004A3E69" wp14:editId="3B48E2F7">
            <wp:extent cx="5486400" cy="4560277"/>
            <wp:effectExtent l="0" t="0" r="0" b="0"/>
            <wp:docPr id="2" name="Picture 2" descr="Overall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allClass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560277"/>
                    </a:xfrm>
                    <a:prstGeom prst="rect">
                      <a:avLst/>
                    </a:prstGeom>
                    <a:noFill/>
                    <a:ln>
                      <a:noFill/>
                    </a:ln>
                  </pic:spPr>
                </pic:pic>
              </a:graphicData>
            </a:graphic>
          </wp:inline>
        </w:drawing>
      </w:r>
    </w:p>
    <w:p w14:paraId="0B305C4C" w14:textId="77777777" w:rsidR="00797251" w:rsidRDefault="00797251">
      <w:pPr>
        <w:pStyle w:val="BodyText2"/>
        <w:keepNext/>
        <w:keepLines/>
      </w:pPr>
    </w:p>
    <w:p w14:paraId="5951839C" w14:textId="77777777" w:rsidR="00EA1B62" w:rsidRDefault="00797251">
      <w:pPr>
        <w:pStyle w:val="BodyText2"/>
        <w:tabs>
          <w:tab w:val="clear" w:pos="1080"/>
          <w:tab w:val="clear" w:pos="1440"/>
          <w:tab w:val="clear" w:pos="1800"/>
          <w:tab w:val="left" w:pos="360"/>
          <w:tab w:val="left" w:pos="450"/>
        </w:tabs>
      </w:pPr>
      <w:r>
        <w:t xml:space="preserve"> </w:t>
      </w:r>
    </w:p>
    <w:p w14:paraId="2732D3C3" w14:textId="77777777" w:rsidR="00EA1B62" w:rsidRDefault="00EA1B62">
      <w:pPr>
        <w:rPr>
          <w:sz w:val="20"/>
        </w:rPr>
      </w:pPr>
      <w:r>
        <w:br w:type="page"/>
      </w:r>
    </w:p>
    <w:p w14:paraId="63F29C61" w14:textId="77777777" w:rsidR="00EA1B62" w:rsidRDefault="00EA1B62" w:rsidP="00EA1B62">
      <w:pPr>
        <w:pStyle w:val="BodyText2"/>
        <w:tabs>
          <w:tab w:val="clear" w:pos="1080"/>
          <w:tab w:val="clear" w:pos="1440"/>
          <w:tab w:val="clear" w:pos="1800"/>
          <w:tab w:val="left" w:pos="360"/>
          <w:tab w:val="left" w:pos="450"/>
        </w:tabs>
        <w:jc w:val="center"/>
        <w:rPr>
          <w:rFonts w:cs="Arial"/>
          <w:b/>
          <w:sz w:val="28"/>
          <w:szCs w:val="28"/>
        </w:rPr>
      </w:pPr>
    </w:p>
    <w:p w14:paraId="6D662C72" w14:textId="451A07A5" w:rsidR="00EA1B62" w:rsidRDefault="00EA1B62" w:rsidP="00EA1B62">
      <w:pPr>
        <w:pStyle w:val="BodyText2"/>
        <w:tabs>
          <w:tab w:val="clear" w:pos="1080"/>
          <w:tab w:val="clear" w:pos="1440"/>
          <w:tab w:val="clear" w:pos="1800"/>
          <w:tab w:val="left" w:pos="360"/>
          <w:tab w:val="left" w:pos="450"/>
        </w:tabs>
        <w:jc w:val="center"/>
        <w:rPr>
          <w:rFonts w:cs="Arial"/>
          <w:b/>
          <w:sz w:val="28"/>
          <w:szCs w:val="28"/>
        </w:rPr>
      </w:pPr>
      <w:r w:rsidRPr="00EA1B62">
        <w:rPr>
          <w:rFonts w:cs="Arial"/>
          <w:b/>
          <w:sz w:val="28"/>
          <w:szCs w:val="28"/>
        </w:rPr>
        <w:t>UML – State Transition Diagram – Login</w:t>
      </w:r>
      <w:r w:rsidR="00DC2D04">
        <w:rPr>
          <w:rFonts w:cs="Arial"/>
          <w:b/>
          <w:sz w:val="28"/>
          <w:szCs w:val="28"/>
        </w:rPr>
        <w:t xml:space="preserve"> and Registration (Part 1)</w:t>
      </w:r>
    </w:p>
    <w:p w14:paraId="03C4113F" w14:textId="77777777" w:rsidR="00EA1B62" w:rsidRDefault="00EA1B62" w:rsidP="00EA1B62">
      <w:pPr>
        <w:pStyle w:val="BodyText2"/>
        <w:tabs>
          <w:tab w:val="clear" w:pos="1080"/>
          <w:tab w:val="clear" w:pos="1440"/>
          <w:tab w:val="clear" w:pos="1800"/>
          <w:tab w:val="left" w:pos="360"/>
          <w:tab w:val="left" w:pos="450"/>
        </w:tabs>
        <w:jc w:val="center"/>
        <w:rPr>
          <w:rFonts w:cs="Arial"/>
          <w:b/>
          <w:sz w:val="28"/>
          <w:szCs w:val="28"/>
        </w:rPr>
      </w:pPr>
    </w:p>
    <w:p w14:paraId="13D64CDF"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36"/>
          <w:szCs w:val="36"/>
        </w:rPr>
        <w:drawing>
          <wp:inline distT="0" distB="0" distL="0" distR="0" wp14:anchorId="7637E6A2" wp14:editId="5997D953">
            <wp:extent cx="5486400" cy="3690851"/>
            <wp:effectExtent l="0" t="0" r="0" b="5080"/>
            <wp:docPr id="3"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90851"/>
                    </a:xfrm>
                    <a:prstGeom prst="rect">
                      <a:avLst/>
                    </a:prstGeom>
                    <a:noFill/>
                    <a:ln>
                      <a:noFill/>
                    </a:ln>
                  </pic:spPr>
                </pic:pic>
              </a:graphicData>
            </a:graphic>
          </wp:inline>
        </w:drawing>
      </w:r>
    </w:p>
    <w:p w14:paraId="1F4FB638" w14:textId="77777777" w:rsidR="00EA1B62" w:rsidRDefault="00EA1B62">
      <w:pPr>
        <w:rPr>
          <w:rFonts w:cs="Arial"/>
          <w:sz w:val="28"/>
          <w:szCs w:val="28"/>
        </w:rPr>
      </w:pPr>
      <w:r>
        <w:rPr>
          <w:rFonts w:cs="Arial"/>
          <w:sz w:val="28"/>
          <w:szCs w:val="28"/>
        </w:rPr>
        <w:br w:type="page"/>
      </w:r>
    </w:p>
    <w:p w14:paraId="500E4674"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p>
    <w:p w14:paraId="4EB1AE40" w14:textId="1AAF24EE" w:rsidR="00EA1B62" w:rsidRDefault="00EA1B62" w:rsidP="00EA1B62">
      <w:pPr>
        <w:jc w:val="center"/>
        <w:rPr>
          <w:rFonts w:cs="Arial"/>
          <w:b/>
          <w:sz w:val="28"/>
          <w:szCs w:val="28"/>
        </w:rPr>
      </w:pPr>
      <w:r w:rsidRPr="00EA1B62">
        <w:rPr>
          <w:rFonts w:cs="Arial"/>
          <w:b/>
          <w:sz w:val="28"/>
          <w:szCs w:val="28"/>
        </w:rPr>
        <w:t xml:space="preserve">UML – State Transition Diagram – </w:t>
      </w:r>
      <w:r w:rsidR="00DC2D04">
        <w:rPr>
          <w:rFonts w:cs="Arial"/>
          <w:b/>
          <w:sz w:val="28"/>
          <w:szCs w:val="28"/>
        </w:rPr>
        <w:t xml:space="preserve">Login and </w:t>
      </w:r>
      <w:r w:rsidRPr="00EA1B62">
        <w:rPr>
          <w:rFonts w:cs="Arial"/>
          <w:b/>
          <w:sz w:val="28"/>
          <w:szCs w:val="28"/>
        </w:rPr>
        <w:t>Registration</w:t>
      </w:r>
      <w:r w:rsidR="00DC2D04">
        <w:rPr>
          <w:rFonts w:cs="Arial"/>
          <w:b/>
          <w:sz w:val="28"/>
          <w:szCs w:val="28"/>
        </w:rPr>
        <w:t xml:space="preserve"> (Part 2)</w:t>
      </w:r>
    </w:p>
    <w:p w14:paraId="1176AC7D" w14:textId="77777777" w:rsidR="00EA1B62" w:rsidRPr="00EA1B62" w:rsidRDefault="00EA1B62" w:rsidP="00EA1B62">
      <w:pPr>
        <w:jc w:val="center"/>
        <w:rPr>
          <w:rFonts w:cs="Arial"/>
          <w:b/>
          <w:sz w:val="28"/>
          <w:szCs w:val="28"/>
        </w:rPr>
      </w:pPr>
    </w:p>
    <w:p w14:paraId="10C3E5B8"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31792463" wp14:editId="0F75BEA3">
            <wp:extent cx="5486400" cy="3897923"/>
            <wp:effectExtent l="0" t="0" r="0" b="7620"/>
            <wp:docPr id="4" name="Picture 4"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897923"/>
                    </a:xfrm>
                    <a:prstGeom prst="rect">
                      <a:avLst/>
                    </a:prstGeom>
                    <a:noFill/>
                    <a:ln>
                      <a:noFill/>
                    </a:ln>
                  </pic:spPr>
                </pic:pic>
              </a:graphicData>
            </a:graphic>
          </wp:inline>
        </w:drawing>
      </w:r>
    </w:p>
    <w:p w14:paraId="4650810F" w14:textId="77777777" w:rsidR="00EA1B62" w:rsidRDefault="00EA1B62" w:rsidP="008D3C2F">
      <w:pPr>
        <w:rPr>
          <w:rFonts w:cs="Arial"/>
          <w:sz w:val="28"/>
          <w:szCs w:val="28"/>
        </w:rPr>
      </w:pPr>
      <w:r>
        <w:rPr>
          <w:rFonts w:cs="Arial"/>
          <w:sz w:val="28"/>
          <w:szCs w:val="28"/>
        </w:rPr>
        <w:br w:type="page"/>
      </w:r>
    </w:p>
    <w:p w14:paraId="197405A7" w14:textId="77777777" w:rsidR="008D3C2F" w:rsidRDefault="008D3C2F" w:rsidP="008D3C2F">
      <w:pPr>
        <w:rPr>
          <w:rFonts w:cs="Arial"/>
          <w:sz w:val="28"/>
          <w:szCs w:val="28"/>
        </w:rPr>
      </w:pPr>
    </w:p>
    <w:p w14:paraId="13098C0C" w14:textId="77777777" w:rsidR="00EA1B62" w:rsidRDefault="00EA1B62" w:rsidP="00EA1B62">
      <w:pPr>
        <w:jc w:val="center"/>
        <w:rPr>
          <w:rFonts w:cs="Arial"/>
          <w:b/>
          <w:sz w:val="28"/>
          <w:szCs w:val="28"/>
        </w:rPr>
      </w:pPr>
      <w:r w:rsidRPr="00EA1B62">
        <w:rPr>
          <w:rFonts w:cs="Arial"/>
          <w:b/>
          <w:sz w:val="28"/>
          <w:szCs w:val="28"/>
        </w:rPr>
        <w:t>UML – Activity Diagram – Search</w:t>
      </w:r>
    </w:p>
    <w:p w14:paraId="704E5A8F" w14:textId="77777777" w:rsidR="00EA1B62" w:rsidRPr="00EA1B62" w:rsidRDefault="00EA1B62" w:rsidP="00EA1B62">
      <w:pPr>
        <w:jc w:val="center"/>
        <w:rPr>
          <w:rFonts w:cs="Arial"/>
          <w:b/>
          <w:sz w:val="28"/>
          <w:szCs w:val="28"/>
        </w:rPr>
      </w:pPr>
    </w:p>
    <w:p w14:paraId="08F5149E"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331F306F" wp14:editId="4E91D529">
            <wp:extent cx="5486400" cy="3647440"/>
            <wp:effectExtent l="0" t="0" r="0" b="0"/>
            <wp:docPr id="5" name="Picture 5" descr="IMG_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9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647440"/>
                    </a:xfrm>
                    <a:prstGeom prst="rect">
                      <a:avLst/>
                    </a:prstGeom>
                    <a:noFill/>
                    <a:ln>
                      <a:noFill/>
                    </a:ln>
                  </pic:spPr>
                </pic:pic>
              </a:graphicData>
            </a:graphic>
          </wp:inline>
        </w:drawing>
      </w:r>
    </w:p>
    <w:p w14:paraId="3D249DD5" w14:textId="77777777" w:rsidR="00EA1B62" w:rsidRDefault="00EA1B62">
      <w:pPr>
        <w:rPr>
          <w:rFonts w:cs="Arial"/>
          <w:b/>
          <w:sz w:val="28"/>
          <w:szCs w:val="28"/>
        </w:rPr>
      </w:pPr>
      <w:r>
        <w:rPr>
          <w:rFonts w:cs="Arial"/>
          <w:b/>
          <w:sz w:val="28"/>
          <w:szCs w:val="28"/>
        </w:rPr>
        <w:br w:type="page"/>
      </w:r>
    </w:p>
    <w:p w14:paraId="40C7C334" w14:textId="77777777" w:rsidR="00EA1B62" w:rsidRDefault="00EA1B62" w:rsidP="008D3C2F">
      <w:pPr>
        <w:rPr>
          <w:rFonts w:cs="Arial"/>
          <w:b/>
          <w:sz w:val="28"/>
          <w:szCs w:val="28"/>
        </w:rPr>
      </w:pPr>
    </w:p>
    <w:p w14:paraId="4A987F07" w14:textId="77777777" w:rsidR="00EA1B62" w:rsidRPr="00EA1B62" w:rsidRDefault="00EA1B62" w:rsidP="00EA1B62">
      <w:pPr>
        <w:jc w:val="center"/>
        <w:rPr>
          <w:rFonts w:cs="Arial"/>
          <w:b/>
          <w:sz w:val="28"/>
          <w:szCs w:val="28"/>
        </w:rPr>
      </w:pPr>
      <w:r w:rsidRPr="00EA1B62">
        <w:rPr>
          <w:rFonts w:cs="Arial"/>
          <w:b/>
          <w:sz w:val="28"/>
          <w:szCs w:val="28"/>
        </w:rPr>
        <w:t>UML –Class Diagram – Restaurant and Advertisement</w:t>
      </w:r>
    </w:p>
    <w:p w14:paraId="574E00EA"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4BAB60A2" wp14:editId="08A6FF6C">
            <wp:extent cx="5486400" cy="5286895"/>
            <wp:effectExtent l="0" t="0" r="0" b="9525"/>
            <wp:docPr id="6" name="Picture 6" descr="resturant_ad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turant_adve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286895"/>
                    </a:xfrm>
                    <a:prstGeom prst="rect">
                      <a:avLst/>
                    </a:prstGeom>
                    <a:noFill/>
                    <a:ln>
                      <a:noFill/>
                    </a:ln>
                  </pic:spPr>
                </pic:pic>
              </a:graphicData>
            </a:graphic>
          </wp:inline>
        </w:drawing>
      </w:r>
    </w:p>
    <w:p w14:paraId="6685F4E3" w14:textId="77777777" w:rsidR="00EA1B62" w:rsidRDefault="00EA1B62" w:rsidP="008D3C2F">
      <w:pPr>
        <w:rPr>
          <w:rFonts w:cs="Arial"/>
          <w:sz w:val="28"/>
          <w:szCs w:val="28"/>
        </w:rPr>
      </w:pPr>
      <w:r>
        <w:rPr>
          <w:rFonts w:cs="Arial"/>
          <w:sz w:val="28"/>
          <w:szCs w:val="28"/>
        </w:rPr>
        <w:br w:type="page"/>
      </w:r>
    </w:p>
    <w:p w14:paraId="3C10872D" w14:textId="77777777" w:rsidR="008D3C2F" w:rsidRDefault="008D3C2F" w:rsidP="008D3C2F">
      <w:pPr>
        <w:rPr>
          <w:rFonts w:cs="Arial"/>
          <w:sz w:val="28"/>
          <w:szCs w:val="28"/>
        </w:rPr>
      </w:pPr>
    </w:p>
    <w:p w14:paraId="611E939A" w14:textId="77777777" w:rsidR="00EA1B62" w:rsidRPr="00EA1B62" w:rsidRDefault="00EA1B62" w:rsidP="00EA1B62">
      <w:pPr>
        <w:jc w:val="center"/>
        <w:rPr>
          <w:rFonts w:cs="Arial"/>
          <w:b/>
          <w:sz w:val="28"/>
          <w:szCs w:val="28"/>
        </w:rPr>
      </w:pPr>
      <w:r w:rsidRPr="00EA1B62">
        <w:rPr>
          <w:rFonts w:cs="Arial"/>
          <w:b/>
          <w:sz w:val="28"/>
          <w:szCs w:val="28"/>
        </w:rPr>
        <w:t>UML – State Transition Diagram – Order</w:t>
      </w:r>
    </w:p>
    <w:p w14:paraId="6D115502" w14:textId="77777777" w:rsidR="00EA1B62" w:rsidRDefault="00EA1B62" w:rsidP="00EA1B62">
      <w:pPr>
        <w:pStyle w:val="BodyText2"/>
        <w:tabs>
          <w:tab w:val="clear" w:pos="1080"/>
          <w:tab w:val="clear" w:pos="1440"/>
          <w:tab w:val="clear" w:pos="1800"/>
          <w:tab w:val="left" w:pos="360"/>
          <w:tab w:val="left" w:pos="450"/>
        </w:tabs>
        <w:jc w:val="center"/>
        <w:rPr>
          <w:rFonts w:cs="Arial"/>
          <w:sz w:val="28"/>
          <w:szCs w:val="28"/>
        </w:rPr>
      </w:pPr>
    </w:p>
    <w:p w14:paraId="4CF7144E" w14:textId="77777777" w:rsidR="008D3C2F" w:rsidRDefault="00EA1B62" w:rsidP="008D3C2F">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09A17A2D" wp14:editId="12D8BCB5">
            <wp:extent cx="3568700" cy="7092950"/>
            <wp:effectExtent l="0" t="0" r="0" b="0"/>
            <wp:docPr id="7" name="Picture 7" descr="C:\Users\Dao Ngan Giang\AppData\Local\Microsoft\Windows\INetCache\Content.Wor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o Ngan Giang\AppData\Local\Microsoft\Windows\INetCache\Content.Word\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700" cy="7092950"/>
                    </a:xfrm>
                    <a:prstGeom prst="rect">
                      <a:avLst/>
                    </a:prstGeom>
                    <a:noFill/>
                    <a:ln>
                      <a:noFill/>
                    </a:ln>
                  </pic:spPr>
                </pic:pic>
              </a:graphicData>
            </a:graphic>
          </wp:inline>
        </w:drawing>
      </w:r>
      <w:bookmarkStart w:id="24" w:name="_Toc517694308"/>
    </w:p>
    <w:p w14:paraId="3DD2C170" w14:textId="77777777" w:rsidR="008D3C2F" w:rsidRDefault="008D3C2F" w:rsidP="008D3C2F">
      <w:pPr>
        <w:pStyle w:val="BodyText2"/>
        <w:tabs>
          <w:tab w:val="clear" w:pos="1080"/>
          <w:tab w:val="clear" w:pos="1440"/>
          <w:tab w:val="clear" w:pos="1800"/>
          <w:tab w:val="left" w:pos="360"/>
          <w:tab w:val="left" w:pos="450"/>
        </w:tabs>
        <w:jc w:val="center"/>
        <w:rPr>
          <w:rFonts w:cs="Arial"/>
          <w:b/>
          <w:sz w:val="28"/>
          <w:szCs w:val="28"/>
        </w:rPr>
      </w:pPr>
    </w:p>
    <w:p w14:paraId="5953BC01" w14:textId="77777777" w:rsidR="008D3C2F" w:rsidRDefault="008D3C2F" w:rsidP="008D3C2F">
      <w:pPr>
        <w:rPr>
          <w:rFonts w:cs="Arial"/>
          <w:b/>
          <w:sz w:val="28"/>
          <w:szCs w:val="28"/>
        </w:rPr>
      </w:pPr>
      <w:r>
        <w:rPr>
          <w:rFonts w:cs="Arial"/>
          <w:b/>
          <w:sz w:val="28"/>
          <w:szCs w:val="28"/>
        </w:rPr>
        <w:br w:type="page"/>
      </w:r>
    </w:p>
    <w:p w14:paraId="7C6055CA" w14:textId="77777777" w:rsidR="008D3C2F" w:rsidRDefault="008D3C2F" w:rsidP="008D3C2F">
      <w:pPr>
        <w:rPr>
          <w:rFonts w:cs="Arial"/>
          <w:b/>
          <w:sz w:val="28"/>
          <w:szCs w:val="28"/>
        </w:rPr>
      </w:pPr>
    </w:p>
    <w:p w14:paraId="16C82803" w14:textId="77777777" w:rsidR="008D3C2F" w:rsidRDefault="008D3C2F" w:rsidP="008D3C2F">
      <w:pPr>
        <w:pStyle w:val="BodyText2"/>
        <w:tabs>
          <w:tab w:val="clear" w:pos="1080"/>
          <w:tab w:val="clear" w:pos="1440"/>
          <w:tab w:val="clear" w:pos="1800"/>
          <w:tab w:val="left" w:pos="360"/>
          <w:tab w:val="left" w:pos="450"/>
        </w:tabs>
        <w:jc w:val="center"/>
        <w:rPr>
          <w:rFonts w:cs="Arial"/>
          <w:b/>
          <w:sz w:val="28"/>
          <w:szCs w:val="28"/>
        </w:rPr>
      </w:pPr>
      <w:r w:rsidRPr="008D3C2F">
        <w:rPr>
          <w:rFonts w:cs="Arial"/>
          <w:b/>
          <w:sz w:val="28"/>
          <w:szCs w:val="28"/>
        </w:rPr>
        <w:t>UML – State Transition Diagram – Ratings</w:t>
      </w:r>
    </w:p>
    <w:p w14:paraId="17B3B7DC" w14:textId="77777777" w:rsidR="008D3C2F" w:rsidRDefault="008D3C2F" w:rsidP="008D3C2F">
      <w:pPr>
        <w:pStyle w:val="BodyText2"/>
        <w:tabs>
          <w:tab w:val="clear" w:pos="1080"/>
          <w:tab w:val="clear" w:pos="1440"/>
          <w:tab w:val="clear" w:pos="1800"/>
          <w:tab w:val="left" w:pos="360"/>
          <w:tab w:val="left" w:pos="450"/>
        </w:tabs>
        <w:jc w:val="center"/>
        <w:rPr>
          <w:rFonts w:cs="Arial"/>
          <w:b/>
          <w:sz w:val="28"/>
          <w:szCs w:val="28"/>
        </w:rPr>
      </w:pPr>
    </w:p>
    <w:p w14:paraId="64A1324F" w14:textId="77777777" w:rsidR="008D3C2F" w:rsidRPr="008D3C2F" w:rsidRDefault="008D3C2F" w:rsidP="008D3C2F">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1FCC339D" wp14:editId="77E4C8ED">
            <wp:extent cx="4673600" cy="6597650"/>
            <wp:effectExtent l="0" t="0" r="0" b="0"/>
            <wp:docPr id="10" name="Picture 10" descr="rai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i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3600" cy="6597650"/>
                    </a:xfrm>
                    <a:prstGeom prst="rect">
                      <a:avLst/>
                    </a:prstGeom>
                    <a:noFill/>
                    <a:ln>
                      <a:noFill/>
                    </a:ln>
                  </pic:spPr>
                </pic:pic>
              </a:graphicData>
            </a:graphic>
          </wp:inline>
        </w:drawing>
      </w:r>
    </w:p>
    <w:p w14:paraId="1713F42B" w14:textId="77777777" w:rsidR="008D3C2F" w:rsidRDefault="008D3C2F" w:rsidP="008D3C2F">
      <w:pPr>
        <w:rPr>
          <w:rFonts w:cs="Arial"/>
          <w:b/>
          <w:sz w:val="28"/>
          <w:szCs w:val="28"/>
        </w:rPr>
      </w:pPr>
      <w:r>
        <w:rPr>
          <w:rFonts w:cs="Arial"/>
          <w:b/>
          <w:sz w:val="28"/>
          <w:szCs w:val="28"/>
        </w:rPr>
        <w:br w:type="page"/>
      </w:r>
    </w:p>
    <w:p w14:paraId="738AC593" w14:textId="77777777" w:rsidR="008D3C2F" w:rsidRDefault="008D3C2F" w:rsidP="008D3C2F">
      <w:pPr>
        <w:jc w:val="center"/>
        <w:rPr>
          <w:rFonts w:cs="Arial"/>
          <w:b/>
          <w:sz w:val="28"/>
          <w:szCs w:val="28"/>
        </w:rPr>
      </w:pPr>
    </w:p>
    <w:p w14:paraId="2DCA7BD5" w14:textId="77777777" w:rsidR="008D3C2F" w:rsidRDefault="008D3C2F" w:rsidP="008D3C2F">
      <w:pPr>
        <w:jc w:val="center"/>
        <w:rPr>
          <w:rFonts w:cs="Arial"/>
          <w:b/>
          <w:sz w:val="28"/>
          <w:szCs w:val="28"/>
        </w:rPr>
      </w:pPr>
      <w:r w:rsidRPr="008D3C2F">
        <w:rPr>
          <w:rFonts w:cs="Arial"/>
          <w:b/>
          <w:sz w:val="28"/>
          <w:szCs w:val="28"/>
        </w:rPr>
        <w:t>UML – Activity Diagram – Communication</w:t>
      </w:r>
    </w:p>
    <w:p w14:paraId="4BFD75B7" w14:textId="77777777" w:rsidR="008D3C2F" w:rsidRPr="008D3C2F" w:rsidRDefault="008D3C2F" w:rsidP="008D3C2F">
      <w:pPr>
        <w:jc w:val="center"/>
        <w:rPr>
          <w:rFonts w:cs="Arial"/>
          <w:b/>
          <w:sz w:val="28"/>
          <w:szCs w:val="28"/>
        </w:rPr>
      </w:pPr>
    </w:p>
    <w:p w14:paraId="5599D76E" w14:textId="77777777" w:rsidR="008D3C2F" w:rsidRDefault="008D3C2F" w:rsidP="008D3C2F">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1EFD2376" wp14:editId="704626FA">
            <wp:extent cx="5454015" cy="5936936"/>
            <wp:effectExtent l="0" t="0" r="0" b="6985"/>
            <wp:docPr id="11" name="Picture 11" descr="C:\Users\Dao Ngan Giang\AppData\Local\Microsoft\Windows\INetCache\Content.Word\IMG_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o Ngan Giang\AppData\Local\Microsoft\Windows\INetCache\Content.Word\IMG_19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256" cy="5942641"/>
                    </a:xfrm>
                    <a:prstGeom prst="rect">
                      <a:avLst/>
                    </a:prstGeom>
                    <a:noFill/>
                    <a:ln>
                      <a:noFill/>
                    </a:ln>
                  </pic:spPr>
                </pic:pic>
              </a:graphicData>
            </a:graphic>
          </wp:inline>
        </w:drawing>
      </w:r>
    </w:p>
    <w:p w14:paraId="09EA6AA9" w14:textId="77777777" w:rsidR="008D3C2F" w:rsidRDefault="008D3C2F" w:rsidP="008D3C2F">
      <w:pPr>
        <w:rPr>
          <w:rFonts w:cs="Arial"/>
          <w:sz w:val="28"/>
          <w:szCs w:val="28"/>
        </w:rPr>
      </w:pPr>
      <w:r>
        <w:rPr>
          <w:rFonts w:cs="Arial"/>
          <w:sz w:val="28"/>
          <w:szCs w:val="28"/>
        </w:rPr>
        <w:br w:type="page"/>
      </w:r>
    </w:p>
    <w:p w14:paraId="010A84C1" w14:textId="77777777" w:rsidR="008D3C2F" w:rsidRDefault="008D3C2F" w:rsidP="008D3C2F">
      <w:pPr>
        <w:rPr>
          <w:rFonts w:cs="Arial"/>
          <w:sz w:val="28"/>
          <w:szCs w:val="28"/>
        </w:rPr>
      </w:pPr>
    </w:p>
    <w:p w14:paraId="0B938BCD" w14:textId="77777777" w:rsidR="008D3C2F" w:rsidRDefault="008D3C2F" w:rsidP="008D3C2F">
      <w:pPr>
        <w:jc w:val="center"/>
        <w:rPr>
          <w:rFonts w:cs="Arial"/>
          <w:b/>
          <w:sz w:val="28"/>
          <w:szCs w:val="28"/>
        </w:rPr>
      </w:pPr>
      <w:r w:rsidRPr="008D3C2F">
        <w:rPr>
          <w:rFonts w:cs="Arial"/>
          <w:b/>
          <w:sz w:val="28"/>
          <w:szCs w:val="28"/>
        </w:rPr>
        <w:t>UML – State Transition Diagram – Payment</w:t>
      </w:r>
    </w:p>
    <w:p w14:paraId="3666E6FB" w14:textId="77777777" w:rsidR="008D3C2F" w:rsidRPr="008D3C2F" w:rsidRDefault="008D3C2F" w:rsidP="008D3C2F">
      <w:pPr>
        <w:rPr>
          <w:rFonts w:cs="Arial"/>
          <w:b/>
          <w:sz w:val="28"/>
          <w:szCs w:val="28"/>
        </w:rPr>
      </w:pPr>
    </w:p>
    <w:p w14:paraId="24B7F04F" w14:textId="77777777" w:rsidR="008D3C2F" w:rsidRDefault="008D3C2F" w:rsidP="008D3C2F">
      <w:pPr>
        <w:pStyle w:val="BodyText2"/>
        <w:tabs>
          <w:tab w:val="clear" w:pos="1080"/>
          <w:tab w:val="clear" w:pos="1440"/>
          <w:tab w:val="clear" w:pos="1800"/>
          <w:tab w:val="left" w:pos="360"/>
          <w:tab w:val="left" w:pos="450"/>
        </w:tabs>
        <w:jc w:val="center"/>
        <w:rPr>
          <w:rFonts w:cs="Arial"/>
          <w:sz w:val="28"/>
          <w:szCs w:val="28"/>
        </w:rPr>
      </w:pPr>
      <w:r>
        <w:rPr>
          <w:rFonts w:ascii="Times New Roman" w:hAnsi="Times New Roman"/>
          <w:b/>
          <w:noProof/>
          <w:sz w:val="44"/>
          <w:szCs w:val="44"/>
        </w:rPr>
        <w:drawing>
          <wp:inline distT="0" distB="0" distL="0" distR="0" wp14:anchorId="4E523F1A" wp14:editId="444BB311">
            <wp:extent cx="5486400" cy="4021015"/>
            <wp:effectExtent l="0" t="0" r="0" b="0"/>
            <wp:docPr id="12" name="Picture 12" descr="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021015"/>
                    </a:xfrm>
                    <a:prstGeom prst="rect">
                      <a:avLst/>
                    </a:prstGeom>
                    <a:noFill/>
                    <a:ln>
                      <a:noFill/>
                    </a:ln>
                  </pic:spPr>
                </pic:pic>
              </a:graphicData>
            </a:graphic>
          </wp:inline>
        </w:drawing>
      </w:r>
    </w:p>
    <w:p w14:paraId="3F8ABCA6" w14:textId="77777777" w:rsidR="008D3C2F" w:rsidRDefault="008D3C2F">
      <w:pPr>
        <w:rPr>
          <w:rFonts w:cs="Arial"/>
          <w:sz w:val="28"/>
          <w:szCs w:val="28"/>
        </w:rPr>
      </w:pPr>
      <w:r>
        <w:rPr>
          <w:rFonts w:cs="Arial"/>
          <w:sz w:val="28"/>
          <w:szCs w:val="28"/>
        </w:rPr>
        <w:br w:type="page"/>
      </w:r>
    </w:p>
    <w:p w14:paraId="4873FDC0" w14:textId="77777777" w:rsidR="008D3C2F" w:rsidRDefault="008D3C2F" w:rsidP="008D3C2F">
      <w:pPr>
        <w:pStyle w:val="BodyText2"/>
        <w:tabs>
          <w:tab w:val="clear" w:pos="1080"/>
          <w:tab w:val="clear" w:pos="1440"/>
          <w:tab w:val="clear" w:pos="1800"/>
          <w:tab w:val="left" w:pos="360"/>
          <w:tab w:val="left" w:pos="450"/>
        </w:tabs>
        <w:jc w:val="center"/>
        <w:rPr>
          <w:rFonts w:cs="Arial"/>
          <w:sz w:val="28"/>
          <w:szCs w:val="28"/>
        </w:rPr>
      </w:pPr>
    </w:p>
    <w:p w14:paraId="24DA999A" w14:textId="77777777" w:rsidR="008D3C2F" w:rsidRDefault="008D3C2F" w:rsidP="008D3C2F">
      <w:pPr>
        <w:jc w:val="center"/>
        <w:rPr>
          <w:rFonts w:cs="Arial"/>
          <w:b/>
          <w:sz w:val="28"/>
          <w:szCs w:val="28"/>
        </w:rPr>
      </w:pPr>
      <w:r w:rsidRPr="008D3C2F">
        <w:rPr>
          <w:rFonts w:cs="Arial"/>
          <w:b/>
          <w:sz w:val="28"/>
          <w:szCs w:val="28"/>
        </w:rPr>
        <w:t>UML – State Transition Diagram – Delivery</w:t>
      </w:r>
    </w:p>
    <w:p w14:paraId="71435D2B" w14:textId="77777777" w:rsidR="008D3C2F" w:rsidRDefault="008D3C2F" w:rsidP="008D3C2F">
      <w:pPr>
        <w:jc w:val="center"/>
        <w:rPr>
          <w:rFonts w:cs="Arial"/>
          <w:b/>
          <w:sz w:val="28"/>
          <w:szCs w:val="28"/>
        </w:rPr>
      </w:pPr>
    </w:p>
    <w:p w14:paraId="405A2B9D" w14:textId="77777777" w:rsidR="008D3C2F" w:rsidRPr="008D3C2F" w:rsidRDefault="008D3C2F" w:rsidP="008D3C2F">
      <w:pPr>
        <w:jc w:val="center"/>
        <w:rPr>
          <w:rFonts w:cs="Arial"/>
          <w:b/>
          <w:sz w:val="28"/>
          <w:szCs w:val="28"/>
        </w:rPr>
      </w:pPr>
      <w:r>
        <w:rPr>
          <w:rFonts w:ascii="Times New Roman" w:hAnsi="Times New Roman"/>
          <w:b/>
          <w:noProof/>
          <w:sz w:val="44"/>
          <w:szCs w:val="44"/>
        </w:rPr>
        <w:drawing>
          <wp:inline distT="0" distB="0" distL="0" distR="0" wp14:anchorId="27217F39" wp14:editId="4B1A84B3">
            <wp:extent cx="5092700" cy="5962650"/>
            <wp:effectExtent l="0" t="0" r="0" b="0"/>
            <wp:docPr id="13" name="Picture 13" descr="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700" cy="5962650"/>
                    </a:xfrm>
                    <a:prstGeom prst="rect">
                      <a:avLst/>
                    </a:prstGeom>
                    <a:noFill/>
                    <a:ln>
                      <a:noFill/>
                    </a:ln>
                  </pic:spPr>
                </pic:pic>
              </a:graphicData>
            </a:graphic>
          </wp:inline>
        </w:drawing>
      </w:r>
    </w:p>
    <w:p w14:paraId="5E47FC93" w14:textId="77777777" w:rsidR="008D3C2F" w:rsidRDefault="008D3C2F" w:rsidP="008D3C2F">
      <w:pPr>
        <w:pStyle w:val="BodyText2"/>
        <w:tabs>
          <w:tab w:val="clear" w:pos="1080"/>
          <w:tab w:val="clear" w:pos="1440"/>
          <w:tab w:val="clear" w:pos="1800"/>
          <w:tab w:val="left" w:pos="360"/>
          <w:tab w:val="left" w:pos="450"/>
        </w:tabs>
        <w:jc w:val="center"/>
        <w:rPr>
          <w:rFonts w:cs="Arial"/>
          <w:sz w:val="28"/>
          <w:szCs w:val="28"/>
        </w:rPr>
      </w:pPr>
    </w:p>
    <w:p w14:paraId="0AB18BBE" w14:textId="77777777" w:rsidR="008D3C2F" w:rsidRDefault="008D3C2F">
      <w:pPr>
        <w:rPr>
          <w:rFonts w:cs="Arial"/>
          <w:sz w:val="28"/>
          <w:szCs w:val="28"/>
        </w:rPr>
      </w:pPr>
      <w:r>
        <w:rPr>
          <w:rFonts w:cs="Arial"/>
          <w:sz w:val="28"/>
          <w:szCs w:val="28"/>
        </w:rPr>
        <w:br w:type="page"/>
      </w:r>
    </w:p>
    <w:p w14:paraId="584AA08F" w14:textId="77777777" w:rsidR="00EA1B62" w:rsidRDefault="00EA1B62">
      <w:pPr>
        <w:pStyle w:val="Heading2"/>
      </w:pPr>
    </w:p>
    <w:p w14:paraId="41FE720E" w14:textId="77777777" w:rsidR="00797251" w:rsidRDefault="00EE5D19">
      <w:pPr>
        <w:pStyle w:val="Heading2"/>
      </w:pPr>
      <w:bookmarkStart w:id="25" w:name="_Toc86273648"/>
      <w:r>
        <w:t>5.3</w:t>
      </w:r>
      <w:r w:rsidR="00797251">
        <w:t xml:space="preserve"> Screen</w:t>
      </w:r>
      <w:r w:rsidR="009238A9">
        <w:t xml:space="preserve"> Shots</w:t>
      </w:r>
      <w:bookmarkEnd w:id="24"/>
      <w:bookmarkEnd w:id="25"/>
    </w:p>
    <w:p w14:paraId="596A5056" w14:textId="27F70447" w:rsidR="009238A9" w:rsidRDefault="00DC2D04">
      <w:pPr>
        <w:pStyle w:val="BodyText2"/>
      </w:pPr>
      <w:r>
        <w:t xml:space="preserve">There are no screen shots available </w:t>
      </w:r>
      <w:r w:rsidR="003261C8">
        <w:t>currently</w:t>
      </w:r>
    </w:p>
    <w:p w14:paraId="5E98D77F" w14:textId="77777777" w:rsidR="008D3C2F" w:rsidRDefault="008D3C2F" w:rsidP="000C17D7">
      <w:pPr>
        <w:pStyle w:val="Heading2"/>
      </w:pPr>
      <w:bookmarkStart w:id="26" w:name="_Toc517694310"/>
    </w:p>
    <w:p w14:paraId="288FFE54" w14:textId="77777777" w:rsidR="00797251" w:rsidRDefault="00EE5D19" w:rsidP="000C17D7">
      <w:pPr>
        <w:pStyle w:val="Heading2"/>
      </w:pPr>
      <w:bookmarkStart w:id="27" w:name="_Toc86273649"/>
      <w:r>
        <w:t>5.4</w:t>
      </w:r>
      <w:r w:rsidR="00797251">
        <w:t xml:space="preserve"> </w:t>
      </w:r>
      <w:r w:rsidR="000C17D7">
        <w:t>Test Plan</w:t>
      </w:r>
      <w:bookmarkEnd w:id="26"/>
      <w:bookmarkEnd w:id="27"/>
    </w:p>
    <w:p w14:paraId="5E203131" w14:textId="614B8293" w:rsidR="00797251" w:rsidRDefault="00DC2D04">
      <w:pPr>
        <w:pStyle w:val="BodyText2"/>
      </w:pPr>
      <w:r>
        <w:t>The test plan will be provided at the later stage of the project</w:t>
      </w:r>
    </w:p>
    <w:p w14:paraId="140C2023" w14:textId="77777777" w:rsidR="002F043E" w:rsidRDefault="002F043E">
      <w:pPr>
        <w:pStyle w:val="BodyText2"/>
      </w:pPr>
    </w:p>
    <w:p w14:paraId="30399171" w14:textId="77777777" w:rsidR="00797251" w:rsidRDefault="00797251">
      <w:pPr>
        <w:pStyle w:val="Heading1"/>
      </w:pPr>
      <w:bookmarkStart w:id="28" w:name="_Toc86273650"/>
      <w:r>
        <w:lastRenderedPageBreak/>
        <w:t>6.  Assumptions and Constraints</w:t>
      </w:r>
      <w:bookmarkEnd w:id="28"/>
    </w:p>
    <w:p w14:paraId="2B8D74C4" w14:textId="77777777" w:rsidR="00797251" w:rsidRDefault="00797251">
      <w:pPr>
        <w:pStyle w:val="heading1underline"/>
      </w:pPr>
    </w:p>
    <w:p w14:paraId="6CC55F70" w14:textId="77777777" w:rsidR="00797251" w:rsidRDefault="00797251">
      <w:pPr>
        <w:pStyle w:val="Heading2"/>
      </w:pPr>
      <w:bookmarkStart w:id="29" w:name="_Toc86273651"/>
      <w:r>
        <w:t>6.1 ASSUMPTIONS</w:t>
      </w:r>
      <w:bookmarkEnd w:id="29"/>
    </w:p>
    <w:p w14:paraId="6AEB3C87" w14:textId="77777777" w:rsidR="00797251" w:rsidRDefault="00797251">
      <w:pPr>
        <w:pStyle w:val="BodyText2"/>
      </w:pPr>
      <w:r>
        <w:t>The following is a list of assumptions:</w:t>
      </w:r>
    </w:p>
    <w:p w14:paraId="5D7DF629" w14:textId="77777777" w:rsidR="009023F9" w:rsidRDefault="009023F9" w:rsidP="00253276">
      <w:pPr>
        <w:numPr>
          <w:ilvl w:val="0"/>
          <w:numId w:val="23"/>
        </w:numPr>
        <w:rPr>
          <w:sz w:val="20"/>
        </w:rPr>
      </w:pPr>
      <w:r w:rsidRPr="00A35BA0">
        <w:rPr>
          <w:sz w:val="20"/>
        </w:rPr>
        <w:t xml:space="preserve">Ignore </w:t>
      </w:r>
      <w:r w:rsidR="00EE5D19">
        <w:rPr>
          <w:sz w:val="20"/>
        </w:rPr>
        <w:t>validating credit card numbers init</w:t>
      </w:r>
      <w:r w:rsidR="006D3F5B">
        <w:rPr>
          <w:sz w:val="20"/>
        </w:rPr>
        <w:t>i</w:t>
      </w:r>
      <w:r w:rsidR="00EE5D19">
        <w:rPr>
          <w:sz w:val="20"/>
        </w:rPr>
        <w:t>ally</w:t>
      </w:r>
    </w:p>
    <w:p w14:paraId="44596B1F" w14:textId="77777777" w:rsidR="00253276" w:rsidRPr="00A35BA0" w:rsidRDefault="00253276" w:rsidP="00253276">
      <w:pPr>
        <w:numPr>
          <w:ilvl w:val="0"/>
          <w:numId w:val="23"/>
        </w:numPr>
        <w:rPr>
          <w:sz w:val="20"/>
        </w:rPr>
      </w:pPr>
      <w:r>
        <w:rPr>
          <w:sz w:val="20"/>
        </w:rPr>
        <w:t>Ignore compliance issues</w:t>
      </w:r>
    </w:p>
    <w:p w14:paraId="356F5124" w14:textId="2AFE0DFC" w:rsidR="00A35BA0" w:rsidRDefault="00F2496D" w:rsidP="00253276">
      <w:pPr>
        <w:pStyle w:val="BodyText2"/>
        <w:numPr>
          <w:ilvl w:val="0"/>
          <w:numId w:val="23"/>
        </w:numPr>
        <w:tabs>
          <w:tab w:val="clear" w:pos="1080"/>
        </w:tabs>
      </w:pPr>
      <w:r>
        <w:t>Assume the user is already a student on campus to access the system</w:t>
      </w:r>
    </w:p>
    <w:p w14:paraId="6F6B3AF6" w14:textId="349BD48B" w:rsidR="00F2496D" w:rsidRDefault="00F2496D" w:rsidP="00253276">
      <w:pPr>
        <w:pStyle w:val="BodyText2"/>
        <w:numPr>
          <w:ilvl w:val="0"/>
          <w:numId w:val="23"/>
        </w:numPr>
        <w:tabs>
          <w:tab w:val="clear" w:pos="1080"/>
        </w:tabs>
      </w:pPr>
      <w:r>
        <w:t>The restaurants displayed in the drop-down menu are all located within university area</w:t>
      </w:r>
    </w:p>
    <w:p w14:paraId="5935A2E6" w14:textId="3A4E1A36" w:rsidR="00F2496D" w:rsidRPr="00A35BA0" w:rsidRDefault="00F2496D" w:rsidP="00253276">
      <w:pPr>
        <w:pStyle w:val="BodyText2"/>
        <w:numPr>
          <w:ilvl w:val="0"/>
          <w:numId w:val="23"/>
        </w:numPr>
        <w:tabs>
          <w:tab w:val="clear" w:pos="1080"/>
        </w:tabs>
      </w:pPr>
      <w:r>
        <w:t>Meal exchanges using in payment can be applied to all restaurants within any time</w:t>
      </w:r>
    </w:p>
    <w:p w14:paraId="0A88937E" w14:textId="77777777" w:rsidR="00797251" w:rsidRDefault="00797251">
      <w:pPr>
        <w:pStyle w:val="BodyText2"/>
      </w:pPr>
    </w:p>
    <w:p w14:paraId="348F1234" w14:textId="77777777" w:rsidR="00797251" w:rsidRDefault="00797251">
      <w:pPr>
        <w:pStyle w:val="Heading2"/>
      </w:pPr>
      <w:bookmarkStart w:id="30" w:name="_Toc86273652"/>
      <w:r>
        <w:t>6.2 CONSTRAINTS</w:t>
      </w:r>
      <w:bookmarkEnd w:id="30"/>
    </w:p>
    <w:p w14:paraId="6FBA2F07" w14:textId="77777777" w:rsidR="00797251" w:rsidRDefault="00797251">
      <w:pPr>
        <w:pStyle w:val="BodyText2"/>
      </w:pPr>
      <w:r>
        <w:t>The following is a list of constraints:</w:t>
      </w:r>
    </w:p>
    <w:p w14:paraId="54AB0D16" w14:textId="77777777" w:rsidR="00797251" w:rsidRDefault="00733330" w:rsidP="00253276">
      <w:pPr>
        <w:pStyle w:val="BodyText2"/>
        <w:numPr>
          <w:ilvl w:val="0"/>
          <w:numId w:val="25"/>
        </w:numPr>
        <w:tabs>
          <w:tab w:val="clear" w:pos="1080"/>
        </w:tabs>
      </w:pPr>
      <w:r>
        <w:t xml:space="preserve">Team lacks </w:t>
      </w:r>
      <w:r w:rsidR="0081137B">
        <w:t>android experience</w:t>
      </w:r>
    </w:p>
    <w:p w14:paraId="4121F469" w14:textId="77777777" w:rsidR="00797251" w:rsidRDefault="00253276" w:rsidP="00253276">
      <w:pPr>
        <w:pStyle w:val="BodyText2"/>
        <w:numPr>
          <w:ilvl w:val="0"/>
          <w:numId w:val="25"/>
        </w:numPr>
        <w:tabs>
          <w:tab w:val="clear" w:pos="1080"/>
        </w:tabs>
      </w:pPr>
      <w:r>
        <w:t>Schedule very aggressive</w:t>
      </w:r>
    </w:p>
    <w:p w14:paraId="4EAA3DCE" w14:textId="50FEDFF3" w:rsidR="00797251" w:rsidRDefault="00F2496D" w:rsidP="00253276">
      <w:pPr>
        <w:pStyle w:val="BodyText2"/>
        <w:numPr>
          <w:ilvl w:val="0"/>
          <w:numId w:val="25"/>
        </w:numPr>
        <w:tabs>
          <w:tab w:val="clear" w:pos="1080"/>
        </w:tabs>
      </w:pPr>
      <w:r>
        <w:t>Team does not have experiencing in implementing database and use search tool before</w:t>
      </w:r>
    </w:p>
    <w:p w14:paraId="5CE24B03" w14:textId="6C9B0573" w:rsidR="00F2496D" w:rsidRDefault="00F2496D" w:rsidP="00253276">
      <w:pPr>
        <w:pStyle w:val="BodyText2"/>
        <w:numPr>
          <w:ilvl w:val="0"/>
          <w:numId w:val="25"/>
        </w:numPr>
        <w:tabs>
          <w:tab w:val="clear" w:pos="1080"/>
        </w:tabs>
      </w:pPr>
      <w:r>
        <w:t>Team lack experience in designing interface</w:t>
      </w:r>
    </w:p>
    <w:p w14:paraId="7411E39F" w14:textId="77777777" w:rsidR="00797251" w:rsidRDefault="00797251">
      <w:pPr>
        <w:pStyle w:val="BodyText2"/>
        <w:keepNext/>
        <w:keepLines/>
      </w:pPr>
    </w:p>
    <w:p w14:paraId="6D563828" w14:textId="77777777" w:rsidR="00733330" w:rsidRDefault="00733330" w:rsidP="00733330">
      <w:pPr>
        <w:pStyle w:val="Heading2"/>
      </w:pPr>
      <w:bookmarkStart w:id="31" w:name="_Toc86273653"/>
      <w:r>
        <w:t>6.3 Out of Scope material</w:t>
      </w:r>
      <w:bookmarkEnd w:id="31"/>
    </w:p>
    <w:p w14:paraId="1FB537DE" w14:textId="77777777" w:rsidR="00733330" w:rsidRDefault="00733330" w:rsidP="00733330">
      <w:pPr>
        <w:pStyle w:val="BodyText2"/>
      </w:pPr>
      <w:r>
        <w:t>The following is a list of “out of scope” material:</w:t>
      </w:r>
    </w:p>
    <w:p w14:paraId="062CF154" w14:textId="77777777" w:rsidR="00733330" w:rsidRDefault="00733330" w:rsidP="00253276">
      <w:pPr>
        <w:pStyle w:val="BodyText2"/>
        <w:numPr>
          <w:ilvl w:val="0"/>
          <w:numId w:val="27"/>
        </w:numPr>
        <w:tabs>
          <w:tab w:val="clear" w:pos="1080"/>
        </w:tabs>
      </w:pPr>
      <w:r>
        <w:t>Post Project maintenance is not covered</w:t>
      </w:r>
    </w:p>
    <w:p w14:paraId="0CE423A0" w14:textId="70885EDD" w:rsidR="00A61489" w:rsidRDefault="00EE5D19" w:rsidP="00F2496D">
      <w:pPr>
        <w:pStyle w:val="BodyText2"/>
        <w:numPr>
          <w:ilvl w:val="0"/>
          <w:numId w:val="27"/>
        </w:numPr>
        <w:tabs>
          <w:tab w:val="clear" w:pos="1080"/>
        </w:tabs>
      </w:pPr>
      <w:r>
        <w:rPr>
          <w:color w:val="201F1E"/>
          <w:bdr w:val="none" w:sz="0" w:space="0" w:color="auto" w:frame="1"/>
        </w:rPr>
        <w:t>Creating a map displaying the location of the customer and the restaurants is not part of th</w:t>
      </w:r>
      <w:r w:rsidR="00A61489">
        <w:rPr>
          <w:color w:val="201F1E"/>
          <w:bdr w:val="none" w:sz="0" w:space="0" w:color="auto" w:frame="1"/>
        </w:rPr>
        <w:t>e first delivery</w:t>
      </w:r>
      <w:r>
        <w:rPr>
          <w:color w:val="201F1E"/>
          <w:bdr w:val="none" w:sz="0" w:space="0" w:color="auto" w:frame="1"/>
        </w:rPr>
        <w:t xml:space="preserve"> phase</w:t>
      </w:r>
    </w:p>
    <w:p w14:paraId="2737765C" w14:textId="77777777" w:rsidR="00733330" w:rsidRDefault="00733330" w:rsidP="00733330">
      <w:pPr>
        <w:pStyle w:val="BodyText2"/>
        <w:keepNext/>
        <w:keepLines/>
      </w:pPr>
    </w:p>
    <w:p w14:paraId="15C47AF8" w14:textId="77777777" w:rsidR="00797251" w:rsidRDefault="00797251">
      <w:pPr>
        <w:pStyle w:val="BodyText2"/>
      </w:pPr>
    </w:p>
    <w:p w14:paraId="2DAE43E0" w14:textId="77777777" w:rsidR="00797251" w:rsidRDefault="00797251">
      <w:pPr>
        <w:pStyle w:val="BodyText2"/>
      </w:pPr>
    </w:p>
    <w:p w14:paraId="116EC2AB" w14:textId="77777777" w:rsidR="00797251" w:rsidRDefault="00797251" w:rsidP="00A84BEA">
      <w:pPr>
        <w:pStyle w:val="Heading1"/>
      </w:pPr>
      <w:bookmarkStart w:id="32" w:name="_Toc86273654"/>
      <w:r>
        <w:lastRenderedPageBreak/>
        <w:t xml:space="preserve">7.  </w:t>
      </w:r>
      <w:bookmarkStart w:id="33" w:name="_Toc469714138"/>
      <w:r>
        <w:t>Delivery and Schedule</w:t>
      </w:r>
      <w:bookmarkEnd w:id="32"/>
      <w:bookmarkEnd w:id="33"/>
    </w:p>
    <w:p w14:paraId="612EC8E0" w14:textId="77777777" w:rsidR="00A84BEA" w:rsidRPr="00A84BEA" w:rsidRDefault="00A84BEA" w:rsidP="00A84BEA">
      <w:pPr>
        <w:pStyle w:val="heading1underline"/>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1303"/>
        <w:gridCol w:w="1286"/>
        <w:gridCol w:w="1330"/>
        <w:gridCol w:w="2319"/>
      </w:tblGrid>
      <w:tr w:rsidR="00A61489" w14:paraId="11198C5A" w14:textId="77777777" w:rsidTr="00773733">
        <w:tc>
          <w:tcPr>
            <w:tcW w:w="2088" w:type="dxa"/>
            <w:shd w:val="clear" w:color="auto" w:fill="CCFFFF"/>
          </w:tcPr>
          <w:p w14:paraId="5ADD2066" w14:textId="77777777" w:rsidR="00797251" w:rsidRDefault="00797251">
            <w:pPr>
              <w:pStyle w:val="BodyText1"/>
              <w:ind w:left="0"/>
              <w:jc w:val="center"/>
            </w:pPr>
            <w:r>
              <w:t>Task/Milestone Description</w:t>
            </w:r>
          </w:p>
        </w:tc>
        <w:tc>
          <w:tcPr>
            <w:tcW w:w="1315" w:type="dxa"/>
            <w:shd w:val="clear" w:color="auto" w:fill="CCFFFF"/>
          </w:tcPr>
          <w:p w14:paraId="7030DFE3" w14:textId="77777777" w:rsidR="00797251" w:rsidRDefault="00797251">
            <w:pPr>
              <w:pStyle w:val="BodyText1"/>
              <w:ind w:left="0"/>
              <w:jc w:val="center"/>
            </w:pPr>
            <w:r>
              <w:t>Anticipated Start Date</w:t>
            </w:r>
          </w:p>
        </w:tc>
        <w:tc>
          <w:tcPr>
            <w:tcW w:w="1295" w:type="dxa"/>
            <w:shd w:val="clear" w:color="auto" w:fill="CCFFFF"/>
          </w:tcPr>
          <w:p w14:paraId="1E0A0AD1" w14:textId="77777777" w:rsidR="00797251" w:rsidRDefault="00797251">
            <w:pPr>
              <w:pStyle w:val="BodyText1"/>
              <w:ind w:left="0"/>
              <w:jc w:val="center"/>
            </w:pPr>
            <w:r>
              <w:t>Anticipated End Date</w:t>
            </w:r>
          </w:p>
        </w:tc>
        <w:tc>
          <w:tcPr>
            <w:tcW w:w="1350" w:type="dxa"/>
            <w:shd w:val="clear" w:color="auto" w:fill="CCFFFF"/>
          </w:tcPr>
          <w:p w14:paraId="024DB771" w14:textId="77777777" w:rsidR="00797251" w:rsidRDefault="00797251">
            <w:pPr>
              <w:pStyle w:val="BodyText1"/>
              <w:ind w:left="0"/>
              <w:jc w:val="center"/>
            </w:pPr>
            <w:r>
              <w:t>Status</w:t>
            </w:r>
          </w:p>
        </w:tc>
        <w:tc>
          <w:tcPr>
            <w:tcW w:w="2448" w:type="dxa"/>
            <w:shd w:val="clear" w:color="auto" w:fill="CCFFFF"/>
          </w:tcPr>
          <w:p w14:paraId="7A831069" w14:textId="77777777" w:rsidR="00797251" w:rsidRDefault="00797251">
            <w:pPr>
              <w:pStyle w:val="BodyText1"/>
              <w:ind w:left="0"/>
              <w:jc w:val="center"/>
            </w:pPr>
            <w:r>
              <w:t>Comments</w:t>
            </w:r>
          </w:p>
        </w:tc>
      </w:tr>
      <w:tr w:rsidR="00A61489" w14:paraId="42394937" w14:textId="77777777" w:rsidTr="00773733">
        <w:tc>
          <w:tcPr>
            <w:tcW w:w="2088" w:type="dxa"/>
          </w:tcPr>
          <w:p w14:paraId="1C2A1B02" w14:textId="77777777" w:rsidR="00652E82" w:rsidRDefault="00652E82" w:rsidP="00266EBC">
            <w:pPr>
              <w:pStyle w:val="BodyText1"/>
              <w:ind w:left="0"/>
            </w:pPr>
            <w:r>
              <w:t>Prepare Requirements and UML diagram</w:t>
            </w:r>
          </w:p>
        </w:tc>
        <w:tc>
          <w:tcPr>
            <w:tcW w:w="1315" w:type="dxa"/>
          </w:tcPr>
          <w:p w14:paraId="165AEC0D" w14:textId="77777777" w:rsidR="00652E82" w:rsidRDefault="00A61489" w:rsidP="00B55BE7">
            <w:pPr>
              <w:pStyle w:val="BodyText1"/>
              <w:ind w:left="0"/>
            </w:pPr>
            <w:r>
              <w:t>9</w:t>
            </w:r>
            <w:r w:rsidR="00B55BE7">
              <w:t>/</w:t>
            </w:r>
            <w:r>
              <w:t>1</w:t>
            </w:r>
            <w:r w:rsidR="00B55BE7">
              <w:t>4</w:t>
            </w:r>
            <w:r w:rsidR="0081137B">
              <w:t>/</w:t>
            </w:r>
            <w:r w:rsidR="00877D56">
              <w:t>2021</w:t>
            </w:r>
          </w:p>
        </w:tc>
        <w:tc>
          <w:tcPr>
            <w:tcW w:w="1295" w:type="dxa"/>
          </w:tcPr>
          <w:p w14:paraId="391E7DC6" w14:textId="77777777" w:rsidR="00652E82" w:rsidRDefault="00A61489" w:rsidP="00A61489">
            <w:pPr>
              <w:pStyle w:val="BodyText1"/>
              <w:ind w:left="0"/>
            </w:pPr>
            <w:r>
              <w:t>9/30</w:t>
            </w:r>
            <w:r w:rsidR="002E57D8">
              <w:t>/</w:t>
            </w:r>
            <w:r w:rsidR="00877D56">
              <w:t>2021</w:t>
            </w:r>
          </w:p>
        </w:tc>
        <w:tc>
          <w:tcPr>
            <w:tcW w:w="1350" w:type="dxa"/>
          </w:tcPr>
          <w:p w14:paraId="61CBE09B" w14:textId="77777777" w:rsidR="00652E82" w:rsidRDefault="00B55BE7" w:rsidP="00B55BE7">
            <w:pPr>
              <w:pStyle w:val="BodyText1"/>
              <w:ind w:left="0"/>
            </w:pPr>
            <w:r>
              <w:t>Complete</w:t>
            </w:r>
          </w:p>
        </w:tc>
        <w:tc>
          <w:tcPr>
            <w:tcW w:w="2448" w:type="dxa"/>
          </w:tcPr>
          <w:p w14:paraId="657485AE" w14:textId="77777777" w:rsidR="000E714E" w:rsidRDefault="0081137B" w:rsidP="00B55BE7">
            <w:pPr>
              <w:pStyle w:val="BodyText1"/>
              <w:ind w:left="0"/>
            </w:pPr>
            <w:r>
              <w:t xml:space="preserve">Deliverable </w:t>
            </w:r>
            <w:r w:rsidR="00B55BE7">
              <w:t>UML</w:t>
            </w:r>
            <w:r>
              <w:t xml:space="preserve"> document.</w:t>
            </w:r>
            <w:r w:rsidR="00B55BE7">
              <w:t xml:space="preserve"> </w:t>
            </w:r>
            <w:r w:rsidR="000E714E" w:rsidRPr="005B0B51">
              <w:rPr>
                <w:highlight w:val="yellow"/>
              </w:rPr>
              <w:t>Increment 1 Deliverable</w:t>
            </w:r>
          </w:p>
        </w:tc>
      </w:tr>
      <w:tr w:rsidR="00A61489" w14:paraId="3E67ED04" w14:textId="77777777" w:rsidTr="00773733">
        <w:tc>
          <w:tcPr>
            <w:tcW w:w="2088" w:type="dxa"/>
          </w:tcPr>
          <w:p w14:paraId="2ABA9720" w14:textId="77777777" w:rsidR="00810279" w:rsidRDefault="00810279" w:rsidP="00266EBC">
            <w:pPr>
              <w:pStyle w:val="BodyText1"/>
              <w:ind w:left="0"/>
            </w:pPr>
            <w:r>
              <w:t>SRA document (</w:t>
            </w:r>
            <w:r w:rsidR="00652E82">
              <w:t xml:space="preserve">Includes project objectives, </w:t>
            </w:r>
            <w:r>
              <w:t>Requirements and UML diagrams)</w:t>
            </w:r>
          </w:p>
        </w:tc>
        <w:tc>
          <w:tcPr>
            <w:tcW w:w="1315" w:type="dxa"/>
          </w:tcPr>
          <w:p w14:paraId="53447FCA" w14:textId="77777777" w:rsidR="00810279" w:rsidRDefault="00A61489" w:rsidP="00A61489">
            <w:pPr>
              <w:pStyle w:val="BodyText1"/>
              <w:ind w:left="0"/>
            </w:pPr>
            <w:r>
              <w:t>10/5</w:t>
            </w:r>
            <w:r w:rsidR="0081137B">
              <w:t>/</w:t>
            </w:r>
            <w:r w:rsidR="00877D56">
              <w:t>2021</w:t>
            </w:r>
          </w:p>
        </w:tc>
        <w:tc>
          <w:tcPr>
            <w:tcW w:w="1295" w:type="dxa"/>
          </w:tcPr>
          <w:p w14:paraId="05E74812" w14:textId="77777777" w:rsidR="00810279" w:rsidRDefault="00A61489" w:rsidP="00A61489">
            <w:pPr>
              <w:pStyle w:val="BodyText1"/>
              <w:ind w:left="0"/>
            </w:pPr>
            <w:r>
              <w:t>10/28</w:t>
            </w:r>
            <w:r w:rsidR="002E57D8">
              <w:t>/</w:t>
            </w:r>
            <w:r w:rsidR="00877D56">
              <w:t>2021</w:t>
            </w:r>
          </w:p>
        </w:tc>
        <w:tc>
          <w:tcPr>
            <w:tcW w:w="1350" w:type="dxa"/>
          </w:tcPr>
          <w:p w14:paraId="14C48C4B" w14:textId="77777777" w:rsidR="00810279" w:rsidRDefault="00810279" w:rsidP="00266EBC">
            <w:pPr>
              <w:pStyle w:val="BodyText1"/>
              <w:ind w:left="0"/>
            </w:pPr>
            <w:r>
              <w:t>In Progress</w:t>
            </w:r>
          </w:p>
        </w:tc>
        <w:tc>
          <w:tcPr>
            <w:tcW w:w="2448" w:type="dxa"/>
          </w:tcPr>
          <w:p w14:paraId="5346E419" w14:textId="77777777" w:rsidR="00810279" w:rsidRDefault="00810279" w:rsidP="00266EBC">
            <w:pPr>
              <w:pStyle w:val="BodyText1"/>
              <w:ind w:left="0"/>
            </w:pPr>
            <w:r>
              <w:t xml:space="preserve">Deliverable will be the SRA document. All stakeholders agree on the content of the SRA by signing in section 8. </w:t>
            </w:r>
          </w:p>
          <w:p w14:paraId="61A97E87" w14:textId="77777777" w:rsidR="000E714E" w:rsidRDefault="000E714E" w:rsidP="00266EBC">
            <w:pPr>
              <w:pStyle w:val="BodyText1"/>
              <w:ind w:left="0"/>
            </w:pPr>
            <w:r w:rsidRPr="005B0B51">
              <w:rPr>
                <w:highlight w:val="yellow"/>
              </w:rPr>
              <w:t>Increment 2 Deliverable</w:t>
            </w:r>
          </w:p>
        </w:tc>
      </w:tr>
      <w:tr w:rsidR="00A61489" w14:paraId="236AF7BF" w14:textId="77777777" w:rsidTr="00773733">
        <w:tc>
          <w:tcPr>
            <w:tcW w:w="2088" w:type="dxa"/>
          </w:tcPr>
          <w:p w14:paraId="33FC827A" w14:textId="77777777" w:rsidR="00810279" w:rsidRDefault="0081137B" w:rsidP="0081137B">
            <w:pPr>
              <w:pStyle w:val="BodyText1"/>
              <w:ind w:left="0"/>
            </w:pPr>
            <w:r>
              <w:t>Home screen design and implementation</w:t>
            </w:r>
          </w:p>
        </w:tc>
        <w:tc>
          <w:tcPr>
            <w:tcW w:w="1315" w:type="dxa"/>
          </w:tcPr>
          <w:p w14:paraId="79265BDB" w14:textId="77777777" w:rsidR="00810279" w:rsidRDefault="00A61489" w:rsidP="00A61489">
            <w:pPr>
              <w:pStyle w:val="BodyText1"/>
              <w:ind w:left="0"/>
            </w:pPr>
            <w:r>
              <w:t>10/18</w:t>
            </w:r>
            <w:r w:rsidR="008A0BC1">
              <w:t>/</w:t>
            </w:r>
            <w:r w:rsidR="00877D56">
              <w:t>2021</w:t>
            </w:r>
          </w:p>
        </w:tc>
        <w:tc>
          <w:tcPr>
            <w:tcW w:w="1295" w:type="dxa"/>
          </w:tcPr>
          <w:p w14:paraId="4F9EE315" w14:textId="77777777" w:rsidR="00810279" w:rsidRDefault="00A61489" w:rsidP="008A0BC1">
            <w:pPr>
              <w:pStyle w:val="BodyText1"/>
              <w:ind w:left="0"/>
            </w:pPr>
            <w:r>
              <w:t>10/20</w:t>
            </w:r>
            <w:r w:rsidR="002E57D8">
              <w:t>/</w:t>
            </w:r>
            <w:r w:rsidR="00877D56">
              <w:t>2021</w:t>
            </w:r>
            <w:r w:rsidR="00810279">
              <w:t xml:space="preserve"> </w:t>
            </w:r>
          </w:p>
          <w:p w14:paraId="1D7A86A8" w14:textId="77777777" w:rsidR="008A0BC1" w:rsidRDefault="008A0BC1" w:rsidP="008A0BC1">
            <w:pPr>
              <w:pStyle w:val="BodyText1"/>
              <w:ind w:left="0"/>
            </w:pPr>
          </w:p>
        </w:tc>
        <w:tc>
          <w:tcPr>
            <w:tcW w:w="1350" w:type="dxa"/>
          </w:tcPr>
          <w:p w14:paraId="008C8F56" w14:textId="31BBD3A2" w:rsidR="00810279" w:rsidRDefault="00CC0DB0">
            <w:pPr>
              <w:pStyle w:val="BodyText1"/>
              <w:ind w:left="0"/>
            </w:pPr>
            <w:r>
              <w:t>In Progress</w:t>
            </w:r>
          </w:p>
        </w:tc>
        <w:tc>
          <w:tcPr>
            <w:tcW w:w="2448" w:type="dxa"/>
          </w:tcPr>
          <w:p w14:paraId="2B63817A" w14:textId="323F0DD9" w:rsidR="00810279" w:rsidRDefault="00CC0DB0">
            <w:pPr>
              <w:pStyle w:val="BodyText1"/>
              <w:ind w:left="0"/>
            </w:pPr>
            <w:r>
              <w:t>Gia Dao</w:t>
            </w:r>
          </w:p>
        </w:tc>
      </w:tr>
      <w:tr w:rsidR="00A61489" w14:paraId="77899A84" w14:textId="77777777" w:rsidTr="00773733">
        <w:tc>
          <w:tcPr>
            <w:tcW w:w="2088" w:type="dxa"/>
          </w:tcPr>
          <w:p w14:paraId="59AF11DF" w14:textId="77777777" w:rsidR="00810279" w:rsidRDefault="0081137B" w:rsidP="0081137B">
            <w:pPr>
              <w:pStyle w:val="BodyText1"/>
              <w:ind w:left="0"/>
            </w:pPr>
            <w:r>
              <w:t>Login and registration design and implementation</w:t>
            </w:r>
          </w:p>
        </w:tc>
        <w:tc>
          <w:tcPr>
            <w:tcW w:w="1315" w:type="dxa"/>
          </w:tcPr>
          <w:p w14:paraId="2C4D720A" w14:textId="3E1C601C" w:rsidR="00810279" w:rsidRDefault="00CC0DB0">
            <w:pPr>
              <w:pStyle w:val="BodyText1"/>
              <w:ind w:left="0"/>
            </w:pPr>
            <w:r>
              <w:t>10/28/2021</w:t>
            </w:r>
          </w:p>
          <w:p w14:paraId="321CB982" w14:textId="77777777" w:rsidR="000E714E" w:rsidRDefault="000E714E">
            <w:pPr>
              <w:pStyle w:val="BodyText1"/>
              <w:ind w:left="0"/>
            </w:pPr>
          </w:p>
        </w:tc>
        <w:tc>
          <w:tcPr>
            <w:tcW w:w="1295" w:type="dxa"/>
          </w:tcPr>
          <w:p w14:paraId="13057BD5" w14:textId="4F0A8454" w:rsidR="00810279" w:rsidRDefault="00CC0DB0">
            <w:pPr>
              <w:pStyle w:val="BodyText1"/>
              <w:ind w:left="0"/>
            </w:pPr>
            <w:r>
              <w:t>11/9/2021</w:t>
            </w:r>
          </w:p>
          <w:p w14:paraId="546C586B" w14:textId="77777777" w:rsidR="000E714E" w:rsidRDefault="000E714E">
            <w:pPr>
              <w:pStyle w:val="BodyText1"/>
              <w:ind w:left="0"/>
            </w:pPr>
          </w:p>
        </w:tc>
        <w:tc>
          <w:tcPr>
            <w:tcW w:w="1350" w:type="dxa"/>
          </w:tcPr>
          <w:p w14:paraId="2E85AF68" w14:textId="7C6DBC7F" w:rsidR="009D598A" w:rsidRDefault="00DC2D04">
            <w:pPr>
              <w:pStyle w:val="BodyText1"/>
              <w:ind w:left="0"/>
            </w:pPr>
            <w:r>
              <w:t>In Progress</w:t>
            </w:r>
          </w:p>
        </w:tc>
        <w:tc>
          <w:tcPr>
            <w:tcW w:w="2448" w:type="dxa"/>
          </w:tcPr>
          <w:p w14:paraId="59A70577" w14:textId="1E97EAB9" w:rsidR="00810279" w:rsidRDefault="00CC0DB0">
            <w:pPr>
              <w:pStyle w:val="BodyText1"/>
              <w:ind w:left="0"/>
            </w:pPr>
            <w:proofErr w:type="spellStart"/>
            <w:r>
              <w:t>Sumaita</w:t>
            </w:r>
            <w:proofErr w:type="spellEnd"/>
            <w:r>
              <w:t xml:space="preserve"> </w:t>
            </w:r>
            <w:proofErr w:type="spellStart"/>
            <w:r>
              <w:t>Sabaha</w:t>
            </w:r>
            <w:proofErr w:type="spellEnd"/>
          </w:p>
        </w:tc>
      </w:tr>
      <w:tr w:rsidR="00A61489" w14:paraId="78CBEE5C" w14:textId="77777777" w:rsidTr="00773733">
        <w:trPr>
          <w:trHeight w:val="683"/>
        </w:trPr>
        <w:tc>
          <w:tcPr>
            <w:tcW w:w="2088" w:type="dxa"/>
          </w:tcPr>
          <w:p w14:paraId="74F9B68E" w14:textId="77777777" w:rsidR="00A84BEA" w:rsidRDefault="00A84BEA" w:rsidP="0081137B">
            <w:pPr>
              <w:pStyle w:val="BodyText1"/>
              <w:ind w:left="0"/>
            </w:pPr>
            <w:r>
              <w:t>Search implementation</w:t>
            </w:r>
          </w:p>
        </w:tc>
        <w:tc>
          <w:tcPr>
            <w:tcW w:w="1315" w:type="dxa"/>
          </w:tcPr>
          <w:p w14:paraId="0A9C327D" w14:textId="77777777" w:rsidR="00CC0DB0" w:rsidRDefault="00CC0DB0" w:rsidP="00CC0DB0">
            <w:pPr>
              <w:pStyle w:val="BodyText1"/>
              <w:ind w:left="0"/>
            </w:pPr>
            <w:r>
              <w:t>10/28/2021</w:t>
            </w:r>
          </w:p>
          <w:p w14:paraId="2ADD687D" w14:textId="77777777" w:rsidR="00505FA2" w:rsidRDefault="00505FA2">
            <w:pPr>
              <w:pStyle w:val="BodyText1"/>
              <w:ind w:left="0"/>
            </w:pPr>
          </w:p>
          <w:p w14:paraId="0AFE437A" w14:textId="77777777" w:rsidR="000E714E" w:rsidRDefault="000E714E">
            <w:pPr>
              <w:pStyle w:val="BodyText1"/>
              <w:ind w:left="0"/>
            </w:pPr>
          </w:p>
        </w:tc>
        <w:tc>
          <w:tcPr>
            <w:tcW w:w="1295" w:type="dxa"/>
          </w:tcPr>
          <w:p w14:paraId="166C2C42" w14:textId="77777777" w:rsidR="00CC0DB0" w:rsidRDefault="00CC0DB0" w:rsidP="00CC0DB0">
            <w:pPr>
              <w:pStyle w:val="BodyText1"/>
              <w:ind w:left="0"/>
            </w:pPr>
            <w:r>
              <w:t>11/9/2021</w:t>
            </w:r>
          </w:p>
          <w:p w14:paraId="576F5E69" w14:textId="77777777" w:rsidR="00505FA2" w:rsidRDefault="00505FA2">
            <w:pPr>
              <w:pStyle w:val="BodyText1"/>
              <w:ind w:left="0"/>
            </w:pPr>
          </w:p>
          <w:p w14:paraId="6685B9BC" w14:textId="77777777" w:rsidR="000E714E" w:rsidRDefault="000E714E">
            <w:pPr>
              <w:pStyle w:val="BodyText1"/>
              <w:ind w:left="0"/>
            </w:pPr>
          </w:p>
        </w:tc>
        <w:tc>
          <w:tcPr>
            <w:tcW w:w="1350" w:type="dxa"/>
          </w:tcPr>
          <w:p w14:paraId="5161C903" w14:textId="7309C7F5" w:rsidR="009D598A" w:rsidRDefault="00DC2D04">
            <w:pPr>
              <w:pStyle w:val="BodyText1"/>
              <w:ind w:left="0"/>
            </w:pPr>
            <w:r>
              <w:t>To Be Completed (TBC)</w:t>
            </w:r>
          </w:p>
        </w:tc>
        <w:tc>
          <w:tcPr>
            <w:tcW w:w="2448" w:type="dxa"/>
          </w:tcPr>
          <w:p w14:paraId="2F696171" w14:textId="1741A529" w:rsidR="00505FA2" w:rsidRDefault="00CC0DB0">
            <w:pPr>
              <w:pStyle w:val="BodyText1"/>
              <w:ind w:left="0"/>
            </w:pPr>
            <w:proofErr w:type="spellStart"/>
            <w:r>
              <w:t>Sumaita</w:t>
            </w:r>
            <w:proofErr w:type="spellEnd"/>
            <w:r>
              <w:t xml:space="preserve"> </w:t>
            </w:r>
            <w:proofErr w:type="spellStart"/>
            <w:r>
              <w:t>Sabaha</w:t>
            </w:r>
            <w:proofErr w:type="spellEnd"/>
          </w:p>
        </w:tc>
      </w:tr>
      <w:tr w:rsidR="00A61489" w14:paraId="51A4FC4C" w14:textId="77777777" w:rsidTr="00773733">
        <w:tc>
          <w:tcPr>
            <w:tcW w:w="2088" w:type="dxa"/>
          </w:tcPr>
          <w:p w14:paraId="4284361C" w14:textId="77777777" w:rsidR="00810279" w:rsidRPr="00A84BEA" w:rsidRDefault="00A84BEA" w:rsidP="0081137B">
            <w:pPr>
              <w:pStyle w:val="BodyText1"/>
              <w:ind w:left="0"/>
              <w:rPr>
                <w:bCs/>
              </w:rPr>
            </w:pPr>
            <w:r>
              <w:rPr>
                <w:bCs/>
              </w:rPr>
              <w:t>Payment Implementation</w:t>
            </w:r>
          </w:p>
        </w:tc>
        <w:tc>
          <w:tcPr>
            <w:tcW w:w="1315" w:type="dxa"/>
          </w:tcPr>
          <w:p w14:paraId="65670EE1" w14:textId="77777777" w:rsidR="00CC0DB0" w:rsidRDefault="00CC0DB0" w:rsidP="00CC0DB0">
            <w:pPr>
              <w:pStyle w:val="BodyText1"/>
              <w:ind w:left="0"/>
            </w:pPr>
            <w:r>
              <w:t>11/9/2021</w:t>
            </w:r>
          </w:p>
          <w:p w14:paraId="651C9F38" w14:textId="77777777" w:rsidR="00810279" w:rsidRDefault="00810279">
            <w:pPr>
              <w:pStyle w:val="BodyText1"/>
              <w:ind w:left="0"/>
            </w:pPr>
          </w:p>
          <w:p w14:paraId="16151963" w14:textId="77777777" w:rsidR="000E714E" w:rsidRDefault="000E714E">
            <w:pPr>
              <w:pStyle w:val="BodyText1"/>
              <w:ind w:left="0"/>
            </w:pPr>
          </w:p>
        </w:tc>
        <w:tc>
          <w:tcPr>
            <w:tcW w:w="1295" w:type="dxa"/>
          </w:tcPr>
          <w:p w14:paraId="427BAFF9" w14:textId="483B6FCB" w:rsidR="00810279" w:rsidRDefault="00CC0DB0">
            <w:pPr>
              <w:pStyle w:val="BodyText1"/>
              <w:ind w:left="0"/>
            </w:pPr>
            <w:r>
              <w:t>11/16/2021</w:t>
            </w:r>
          </w:p>
          <w:p w14:paraId="1E1AC876" w14:textId="77777777" w:rsidR="000E714E" w:rsidRDefault="000E714E">
            <w:pPr>
              <w:pStyle w:val="BodyText1"/>
              <w:ind w:left="0"/>
            </w:pPr>
          </w:p>
        </w:tc>
        <w:tc>
          <w:tcPr>
            <w:tcW w:w="1350" w:type="dxa"/>
          </w:tcPr>
          <w:p w14:paraId="04892B04" w14:textId="5948F385" w:rsidR="00810279" w:rsidRDefault="00DC2D04">
            <w:pPr>
              <w:pStyle w:val="BodyText1"/>
              <w:ind w:left="0"/>
            </w:pPr>
            <w:r>
              <w:t>To Be Completed (TBC)</w:t>
            </w:r>
          </w:p>
        </w:tc>
        <w:tc>
          <w:tcPr>
            <w:tcW w:w="2448" w:type="dxa"/>
          </w:tcPr>
          <w:p w14:paraId="1D43EB42" w14:textId="25E5AB23" w:rsidR="00810279" w:rsidRDefault="00CC0DB0">
            <w:pPr>
              <w:pStyle w:val="BodyText1"/>
              <w:ind w:left="0"/>
            </w:pPr>
            <w:proofErr w:type="spellStart"/>
            <w:r>
              <w:t>Ja’Lun</w:t>
            </w:r>
            <w:proofErr w:type="spellEnd"/>
            <w:r>
              <w:t xml:space="preserve"> Morris</w:t>
            </w:r>
          </w:p>
        </w:tc>
      </w:tr>
      <w:tr w:rsidR="00A84BEA" w14:paraId="0450B968" w14:textId="77777777" w:rsidTr="00773733">
        <w:tc>
          <w:tcPr>
            <w:tcW w:w="2088" w:type="dxa"/>
          </w:tcPr>
          <w:p w14:paraId="416FC7BA" w14:textId="77777777" w:rsidR="00A84BEA" w:rsidRDefault="00A84BEA" w:rsidP="0081137B">
            <w:pPr>
              <w:pStyle w:val="BodyText1"/>
              <w:ind w:left="0"/>
              <w:rPr>
                <w:bCs/>
              </w:rPr>
            </w:pPr>
            <w:r>
              <w:rPr>
                <w:bCs/>
              </w:rPr>
              <w:t>Order Implementation</w:t>
            </w:r>
          </w:p>
        </w:tc>
        <w:tc>
          <w:tcPr>
            <w:tcW w:w="1315" w:type="dxa"/>
          </w:tcPr>
          <w:p w14:paraId="784DF56C" w14:textId="69AAFAC9" w:rsidR="00A84BEA" w:rsidRDefault="00CC0DB0">
            <w:pPr>
              <w:pStyle w:val="BodyText1"/>
              <w:ind w:left="0"/>
            </w:pPr>
            <w:r>
              <w:t>11/9/2021</w:t>
            </w:r>
          </w:p>
        </w:tc>
        <w:tc>
          <w:tcPr>
            <w:tcW w:w="1295" w:type="dxa"/>
          </w:tcPr>
          <w:p w14:paraId="61CD1BAE" w14:textId="37D12565" w:rsidR="00A84BEA" w:rsidRDefault="00CC0DB0">
            <w:pPr>
              <w:pStyle w:val="BodyText1"/>
              <w:ind w:left="0"/>
            </w:pPr>
            <w:r>
              <w:t>11/16/2021</w:t>
            </w:r>
          </w:p>
        </w:tc>
        <w:tc>
          <w:tcPr>
            <w:tcW w:w="1350" w:type="dxa"/>
          </w:tcPr>
          <w:p w14:paraId="14ABCE56" w14:textId="5EB31659" w:rsidR="00A84BEA" w:rsidRDefault="00DC2D04">
            <w:pPr>
              <w:pStyle w:val="BodyText1"/>
              <w:ind w:left="0"/>
            </w:pPr>
            <w:r>
              <w:t>To Be Completed (TBC)</w:t>
            </w:r>
          </w:p>
        </w:tc>
        <w:tc>
          <w:tcPr>
            <w:tcW w:w="2448" w:type="dxa"/>
          </w:tcPr>
          <w:p w14:paraId="1E1770D7" w14:textId="1D8B6931" w:rsidR="00A84BEA" w:rsidRDefault="00CC0DB0">
            <w:pPr>
              <w:pStyle w:val="BodyText1"/>
              <w:ind w:left="0"/>
            </w:pPr>
            <w:r>
              <w:t>Gia Dao</w:t>
            </w:r>
          </w:p>
        </w:tc>
      </w:tr>
      <w:tr w:rsidR="00A84BEA" w14:paraId="00C70746" w14:textId="77777777" w:rsidTr="00773733">
        <w:tc>
          <w:tcPr>
            <w:tcW w:w="2088" w:type="dxa"/>
          </w:tcPr>
          <w:p w14:paraId="27E58155" w14:textId="2753343A" w:rsidR="00A84BEA" w:rsidRDefault="00A84BEA" w:rsidP="0081137B">
            <w:pPr>
              <w:pStyle w:val="BodyText1"/>
              <w:ind w:left="0"/>
              <w:rPr>
                <w:bCs/>
              </w:rPr>
            </w:pPr>
            <w:r>
              <w:rPr>
                <w:bCs/>
              </w:rPr>
              <w:t xml:space="preserve">Restaurant </w:t>
            </w:r>
            <w:r w:rsidR="00DC2D04">
              <w:rPr>
                <w:bCs/>
              </w:rPr>
              <w:t>Implementation</w:t>
            </w:r>
          </w:p>
        </w:tc>
        <w:tc>
          <w:tcPr>
            <w:tcW w:w="1315" w:type="dxa"/>
          </w:tcPr>
          <w:p w14:paraId="2A9F5659" w14:textId="3A2BB0AE" w:rsidR="00A84BEA" w:rsidRDefault="00CC0DB0">
            <w:pPr>
              <w:pStyle w:val="BodyText1"/>
              <w:ind w:left="0"/>
            </w:pPr>
            <w:r>
              <w:t>11/16/2021</w:t>
            </w:r>
          </w:p>
        </w:tc>
        <w:tc>
          <w:tcPr>
            <w:tcW w:w="1295" w:type="dxa"/>
          </w:tcPr>
          <w:p w14:paraId="3DC05E36" w14:textId="116AB008" w:rsidR="00A84BEA" w:rsidRDefault="00CC0DB0">
            <w:pPr>
              <w:pStyle w:val="BodyText1"/>
              <w:ind w:left="0"/>
            </w:pPr>
            <w:r>
              <w:t>11/23/2021</w:t>
            </w:r>
          </w:p>
        </w:tc>
        <w:tc>
          <w:tcPr>
            <w:tcW w:w="1350" w:type="dxa"/>
          </w:tcPr>
          <w:p w14:paraId="17EB1B35" w14:textId="176D36CA" w:rsidR="00A84BEA" w:rsidRDefault="00DC2D04">
            <w:pPr>
              <w:pStyle w:val="BodyText1"/>
              <w:ind w:left="0"/>
            </w:pPr>
            <w:r>
              <w:t>To Be Completed (TBC)</w:t>
            </w:r>
          </w:p>
        </w:tc>
        <w:tc>
          <w:tcPr>
            <w:tcW w:w="2448" w:type="dxa"/>
          </w:tcPr>
          <w:p w14:paraId="317F6EB6" w14:textId="723A7AA2" w:rsidR="00A84BEA" w:rsidRDefault="00CC0DB0">
            <w:pPr>
              <w:pStyle w:val="BodyText1"/>
              <w:ind w:left="0"/>
            </w:pPr>
            <w:r>
              <w:t xml:space="preserve">Cameron </w:t>
            </w:r>
            <w:proofErr w:type="spellStart"/>
            <w:r>
              <w:t>Chilcoat</w:t>
            </w:r>
            <w:proofErr w:type="spellEnd"/>
          </w:p>
        </w:tc>
      </w:tr>
      <w:tr w:rsidR="00DC2D04" w14:paraId="6F5A3129" w14:textId="77777777" w:rsidTr="00773733">
        <w:tc>
          <w:tcPr>
            <w:tcW w:w="2088" w:type="dxa"/>
          </w:tcPr>
          <w:p w14:paraId="7E5C90AC" w14:textId="5AD74190" w:rsidR="00DC2D04" w:rsidRDefault="00DC2D04" w:rsidP="0081137B">
            <w:pPr>
              <w:pStyle w:val="BodyText1"/>
              <w:ind w:left="0"/>
              <w:rPr>
                <w:bCs/>
              </w:rPr>
            </w:pPr>
            <w:r>
              <w:rPr>
                <w:bCs/>
              </w:rPr>
              <w:t>Advertisement Implementation</w:t>
            </w:r>
          </w:p>
        </w:tc>
        <w:tc>
          <w:tcPr>
            <w:tcW w:w="1315" w:type="dxa"/>
          </w:tcPr>
          <w:p w14:paraId="40270F7E" w14:textId="0BF2DCB6" w:rsidR="00DC2D04" w:rsidRDefault="00CC0DB0">
            <w:pPr>
              <w:pStyle w:val="BodyText1"/>
              <w:ind w:left="0"/>
            </w:pPr>
            <w:r>
              <w:t>11/16/2021</w:t>
            </w:r>
          </w:p>
        </w:tc>
        <w:tc>
          <w:tcPr>
            <w:tcW w:w="1295" w:type="dxa"/>
          </w:tcPr>
          <w:p w14:paraId="358A3C1A" w14:textId="5C23F452" w:rsidR="00DC2D04" w:rsidRDefault="00CC0DB0">
            <w:pPr>
              <w:pStyle w:val="BodyText1"/>
              <w:ind w:left="0"/>
            </w:pPr>
            <w:r>
              <w:t>11/23/2021</w:t>
            </w:r>
          </w:p>
        </w:tc>
        <w:tc>
          <w:tcPr>
            <w:tcW w:w="1350" w:type="dxa"/>
          </w:tcPr>
          <w:p w14:paraId="1330776E" w14:textId="388AF7C3" w:rsidR="00DC2D04" w:rsidRDefault="00DC2D04">
            <w:pPr>
              <w:pStyle w:val="BodyText1"/>
              <w:ind w:left="0"/>
            </w:pPr>
            <w:r>
              <w:t>To Be Completed (TBC)</w:t>
            </w:r>
          </w:p>
        </w:tc>
        <w:tc>
          <w:tcPr>
            <w:tcW w:w="2448" w:type="dxa"/>
          </w:tcPr>
          <w:p w14:paraId="45628376" w14:textId="24A42ED6" w:rsidR="00DC2D04" w:rsidRDefault="00CC0DB0">
            <w:pPr>
              <w:pStyle w:val="BodyText1"/>
              <w:ind w:left="0"/>
            </w:pPr>
            <w:r>
              <w:t xml:space="preserve">Cameron </w:t>
            </w:r>
            <w:proofErr w:type="spellStart"/>
            <w:r>
              <w:t>Chilcoat</w:t>
            </w:r>
            <w:proofErr w:type="spellEnd"/>
          </w:p>
        </w:tc>
      </w:tr>
      <w:tr w:rsidR="00A84BEA" w14:paraId="68BB6E24" w14:textId="77777777" w:rsidTr="00773733">
        <w:tc>
          <w:tcPr>
            <w:tcW w:w="2088" w:type="dxa"/>
          </w:tcPr>
          <w:p w14:paraId="6E6EC305" w14:textId="77777777" w:rsidR="00A84BEA" w:rsidRDefault="00A84BEA" w:rsidP="0081137B">
            <w:pPr>
              <w:pStyle w:val="BodyText1"/>
              <w:ind w:left="0"/>
              <w:rPr>
                <w:bCs/>
              </w:rPr>
            </w:pPr>
            <w:r>
              <w:rPr>
                <w:bCs/>
              </w:rPr>
              <w:t>Delivery Implementation</w:t>
            </w:r>
          </w:p>
        </w:tc>
        <w:tc>
          <w:tcPr>
            <w:tcW w:w="1315" w:type="dxa"/>
          </w:tcPr>
          <w:p w14:paraId="2A3C98AC" w14:textId="42EECCC4" w:rsidR="00A84BEA" w:rsidRDefault="00CC0DB0">
            <w:pPr>
              <w:pStyle w:val="BodyText1"/>
              <w:ind w:left="0"/>
            </w:pPr>
            <w:r>
              <w:t>11/</w:t>
            </w:r>
            <w:r w:rsidR="00527E24">
              <w:t>16/2021</w:t>
            </w:r>
          </w:p>
        </w:tc>
        <w:tc>
          <w:tcPr>
            <w:tcW w:w="1295" w:type="dxa"/>
          </w:tcPr>
          <w:p w14:paraId="71B9B541" w14:textId="03AB6C61" w:rsidR="00A84BEA" w:rsidRDefault="00527E24">
            <w:pPr>
              <w:pStyle w:val="BodyText1"/>
              <w:ind w:left="0"/>
            </w:pPr>
            <w:r>
              <w:t>11/23/2021</w:t>
            </w:r>
          </w:p>
        </w:tc>
        <w:tc>
          <w:tcPr>
            <w:tcW w:w="1350" w:type="dxa"/>
          </w:tcPr>
          <w:p w14:paraId="7C6B7658" w14:textId="464FB374" w:rsidR="00A84BEA" w:rsidRDefault="00DC2D04">
            <w:pPr>
              <w:pStyle w:val="BodyText1"/>
              <w:ind w:left="0"/>
            </w:pPr>
            <w:r>
              <w:t>To Be Completed (TBC)</w:t>
            </w:r>
          </w:p>
        </w:tc>
        <w:tc>
          <w:tcPr>
            <w:tcW w:w="2448" w:type="dxa"/>
          </w:tcPr>
          <w:p w14:paraId="41A8185D" w14:textId="00B1D2A3" w:rsidR="00A84BEA" w:rsidRDefault="00527E24">
            <w:pPr>
              <w:pStyle w:val="BodyText1"/>
              <w:ind w:left="0"/>
            </w:pPr>
            <w:proofErr w:type="spellStart"/>
            <w:r>
              <w:t>Ja’Lun</w:t>
            </w:r>
            <w:proofErr w:type="spellEnd"/>
            <w:r>
              <w:t xml:space="preserve"> Morris</w:t>
            </w:r>
          </w:p>
        </w:tc>
      </w:tr>
      <w:tr w:rsidR="00A84BEA" w14:paraId="19CDD8EB" w14:textId="77777777" w:rsidTr="00773733">
        <w:tc>
          <w:tcPr>
            <w:tcW w:w="2088" w:type="dxa"/>
          </w:tcPr>
          <w:p w14:paraId="797D4A6B" w14:textId="77777777" w:rsidR="00A84BEA" w:rsidRDefault="00A84BEA" w:rsidP="0081137B">
            <w:pPr>
              <w:pStyle w:val="BodyText1"/>
              <w:ind w:left="0"/>
              <w:rPr>
                <w:bCs/>
              </w:rPr>
            </w:pPr>
            <w:r>
              <w:rPr>
                <w:bCs/>
              </w:rPr>
              <w:t>Communication Implementation</w:t>
            </w:r>
          </w:p>
        </w:tc>
        <w:tc>
          <w:tcPr>
            <w:tcW w:w="1315" w:type="dxa"/>
          </w:tcPr>
          <w:p w14:paraId="569CE7ED" w14:textId="7DDB2FA7" w:rsidR="00A84BEA" w:rsidRDefault="00527E24">
            <w:pPr>
              <w:pStyle w:val="BodyText1"/>
              <w:ind w:left="0"/>
            </w:pPr>
            <w:r>
              <w:t>11/16/2021</w:t>
            </w:r>
          </w:p>
        </w:tc>
        <w:tc>
          <w:tcPr>
            <w:tcW w:w="1295" w:type="dxa"/>
          </w:tcPr>
          <w:p w14:paraId="5C7A4F14" w14:textId="2CFFB7D3" w:rsidR="00A84BEA" w:rsidRDefault="00527E24">
            <w:pPr>
              <w:pStyle w:val="BodyText1"/>
              <w:ind w:left="0"/>
            </w:pPr>
            <w:r>
              <w:t>11/23/2021</w:t>
            </w:r>
          </w:p>
        </w:tc>
        <w:tc>
          <w:tcPr>
            <w:tcW w:w="1350" w:type="dxa"/>
          </w:tcPr>
          <w:p w14:paraId="5B38A641" w14:textId="7AA44B25" w:rsidR="00A84BEA" w:rsidRDefault="00DC2D04">
            <w:pPr>
              <w:pStyle w:val="BodyText1"/>
              <w:ind w:left="0"/>
            </w:pPr>
            <w:r>
              <w:t>To Be Completed (TBC)</w:t>
            </w:r>
          </w:p>
        </w:tc>
        <w:tc>
          <w:tcPr>
            <w:tcW w:w="2448" w:type="dxa"/>
          </w:tcPr>
          <w:p w14:paraId="274EEC59" w14:textId="11EE79F4" w:rsidR="00A84BEA" w:rsidRDefault="00527E24">
            <w:pPr>
              <w:pStyle w:val="BodyText1"/>
              <w:ind w:left="0"/>
            </w:pPr>
            <w:r>
              <w:t xml:space="preserve">Gia Dao and </w:t>
            </w:r>
            <w:proofErr w:type="spellStart"/>
            <w:r>
              <w:t>Sumaita</w:t>
            </w:r>
            <w:proofErr w:type="spellEnd"/>
            <w:r>
              <w:t xml:space="preserve"> </w:t>
            </w:r>
            <w:proofErr w:type="spellStart"/>
            <w:r>
              <w:t>Sabaha</w:t>
            </w:r>
            <w:proofErr w:type="spellEnd"/>
          </w:p>
        </w:tc>
      </w:tr>
      <w:tr w:rsidR="00A84BEA" w14:paraId="22205ABD" w14:textId="77777777" w:rsidTr="00773733">
        <w:tc>
          <w:tcPr>
            <w:tcW w:w="2088" w:type="dxa"/>
          </w:tcPr>
          <w:p w14:paraId="090766E6" w14:textId="77777777" w:rsidR="00A84BEA" w:rsidRDefault="00A84BEA" w:rsidP="0081137B">
            <w:pPr>
              <w:pStyle w:val="BodyText1"/>
              <w:ind w:left="0"/>
              <w:rPr>
                <w:bCs/>
              </w:rPr>
            </w:pPr>
            <w:r>
              <w:rPr>
                <w:bCs/>
              </w:rPr>
              <w:t>Rating Implementation</w:t>
            </w:r>
          </w:p>
        </w:tc>
        <w:tc>
          <w:tcPr>
            <w:tcW w:w="1315" w:type="dxa"/>
          </w:tcPr>
          <w:p w14:paraId="7C032984" w14:textId="1D41AC3A" w:rsidR="00A84BEA" w:rsidRDefault="00527E24">
            <w:pPr>
              <w:pStyle w:val="BodyText1"/>
              <w:ind w:left="0"/>
            </w:pPr>
            <w:r>
              <w:t>11/16/2021</w:t>
            </w:r>
          </w:p>
        </w:tc>
        <w:tc>
          <w:tcPr>
            <w:tcW w:w="1295" w:type="dxa"/>
          </w:tcPr>
          <w:p w14:paraId="205CB45A" w14:textId="0C9B204A" w:rsidR="00A84BEA" w:rsidRDefault="00527E24">
            <w:pPr>
              <w:pStyle w:val="BodyText1"/>
              <w:ind w:left="0"/>
            </w:pPr>
            <w:r>
              <w:t>11/23/2021</w:t>
            </w:r>
          </w:p>
        </w:tc>
        <w:tc>
          <w:tcPr>
            <w:tcW w:w="1350" w:type="dxa"/>
          </w:tcPr>
          <w:p w14:paraId="1F7F9CDD" w14:textId="0BE3BAC3" w:rsidR="00A84BEA" w:rsidRDefault="00DC2D04">
            <w:pPr>
              <w:pStyle w:val="BodyText1"/>
              <w:ind w:left="0"/>
            </w:pPr>
            <w:r>
              <w:t>To Be Completed (TBC)</w:t>
            </w:r>
          </w:p>
        </w:tc>
        <w:tc>
          <w:tcPr>
            <w:tcW w:w="2448" w:type="dxa"/>
          </w:tcPr>
          <w:p w14:paraId="7DB19EA7" w14:textId="4FEB61A9" w:rsidR="00A84BEA" w:rsidRDefault="00527E24">
            <w:pPr>
              <w:pStyle w:val="BodyText1"/>
              <w:ind w:left="0"/>
            </w:pPr>
            <w:r>
              <w:t xml:space="preserve">Cameron </w:t>
            </w:r>
            <w:proofErr w:type="spellStart"/>
            <w:r>
              <w:t>Chilcoat</w:t>
            </w:r>
            <w:proofErr w:type="spellEnd"/>
          </w:p>
        </w:tc>
      </w:tr>
      <w:tr w:rsidR="00A61489" w14:paraId="0C16778E" w14:textId="77777777" w:rsidTr="00773733">
        <w:tc>
          <w:tcPr>
            <w:tcW w:w="2088" w:type="dxa"/>
          </w:tcPr>
          <w:p w14:paraId="4E45D80E" w14:textId="77777777" w:rsidR="00505FA2" w:rsidRDefault="0081137B">
            <w:pPr>
              <w:pStyle w:val="BodyText1"/>
              <w:ind w:left="0"/>
            </w:pPr>
            <w:r>
              <w:lastRenderedPageBreak/>
              <w:t>Test case design</w:t>
            </w:r>
          </w:p>
        </w:tc>
        <w:tc>
          <w:tcPr>
            <w:tcW w:w="1315" w:type="dxa"/>
          </w:tcPr>
          <w:p w14:paraId="687E714B" w14:textId="77777777" w:rsidR="00505FA2" w:rsidRDefault="00A61489" w:rsidP="00A61489">
            <w:pPr>
              <w:pStyle w:val="BodyText1"/>
              <w:ind w:left="0"/>
            </w:pPr>
            <w:r>
              <w:t>10/29</w:t>
            </w:r>
            <w:r w:rsidR="00B55BE7">
              <w:t>/2021</w:t>
            </w:r>
          </w:p>
        </w:tc>
        <w:tc>
          <w:tcPr>
            <w:tcW w:w="1295" w:type="dxa"/>
          </w:tcPr>
          <w:p w14:paraId="55CD2CC7" w14:textId="77777777" w:rsidR="00505FA2" w:rsidRDefault="00A61489" w:rsidP="00A61489">
            <w:pPr>
              <w:pStyle w:val="BodyText1"/>
              <w:ind w:left="0"/>
            </w:pPr>
            <w:r>
              <w:t>11/18</w:t>
            </w:r>
            <w:r w:rsidR="000E714E">
              <w:t>/</w:t>
            </w:r>
            <w:r w:rsidR="00877D56">
              <w:t>2021</w:t>
            </w:r>
          </w:p>
        </w:tc>
        <w:tc>
          <w:tcPr>
            <w:tcW w:w="1350" w:type="dxa"/>
          </w:tcPr>
          <w:p w14:paraId="3B3BA2AA" w14:textId="3A80891B" w:rsidR="00505FA2" w:rsidRDefault="00DC2D04">
            <w:pPr>
              <w:pStyle w:val="BodyText1"/>
              <w:ind w:left="0"/>
            </w:pPr>
            <w:r>
              <w:t>To Be Completed (TBC)</w:t>
            </w:r>
          </w:p>
        </w:tc>
        <w:tc>
          <w:tcPr>
            <w:tcW w:w="2448" w:type="dxa"/>
          </w:tcPr>
          <w:p w14:paraId="79DC1B76" w14:textId="77777777" w:rsidR="00505FA2" w:rsidRDefault="000E714E">
            <w:pPr>
              <w:pStyle w:val="BodyText1"/>
              <w:ind w:left="0"/>
            </w:pPr>
            <w:r w:rsidRPr="005B0B51">
              <w:rPr>
                <w:highlight w:val="yellow"/>
              </w:rPr>
              <w:t>Increment 3 Deliverable</w:t>
            </w:r>
          </w:p>
        </w:tc>
      </w:tr>
      <w:tr w:rsidR="00A61489" w14:paraId="23C0AA91" w14:textId="77777777" w:rsidTr="00773733">
        <w:tc>
          <w:tcPr>
            <w:tcW w:w="2088" w:type="dxa"/>
          </w:tcPr>
          <w:p w14:paraId="54F53576" w14:textId="79EFAF68" w:rsidR="00810279" w:rsidRDefault="00505FA2">
            <w:pPr>
              <w:pStyle w:val="BodyText1"/>
              <w:ind w:left="0"/>
            </w:pPr>
            <w:r>
              <w:t>External Documentation (</w:t>
            </w:r>
            <w:r w:rsidR="003261C8">
              <w:t>i.e.,</w:t>
            </w:r>
            <w:r>
              <w:t xml:space="preserve"> User Manual)</w:t>
            </w:r>
          </w:p>
        </w:tc>
        <w:tc>
          <w:tcPr>
            <w:tcW w:w="1315" w:type="dxa"/>
          </w:tcPr>
          <w:p w14:paraId="5E10D684" w14:textId="77777777" w:rsidR="00810279" w:rsidRDefault="00A61489" w:rsidP="00A61489">
            <w:pPr>
              <w:pStyle w:val="BodyText1"/>
              <w:ind w:left="0"/>
            </w:pPr>
            <w:r>
              <w:t>12/5</w:t>
            </w:r>
            <w:r w:rsidR="0081137B">
              <w:t>/</w:t>
            </w:r>
            <w:r w:rsidR="00877D56">
              <w:t>2021</w:t>
            </w:r>
          </w:p>
        </w:tc>
        <w:tc>
          <w:tcPr>
            <w:tcW w:w="1295" w:type="dxa"/>
          </w:tcPr>
          <w:p w14:paraId="47028050" w14:textId="77777777" w:rsidR="00810279" w:rsidRDefault="00A61489" w:rsidP="00A61489">
            <w:pPr>
              <w:pStyle w:val="BodyText1"/>
              <w:ind w:left="0"/>
            </w:pPr>
            <w:r>
              <w:t>12/7</w:t>
            </w:r>
            <w:r w:rsidR="0081137B">
              <w:t>/</w:t>
            </w:r>
            <w:r w:rsidR="00877D56">
              <w:t>2021</w:t>
            </w:r>
          </w:p>
        </w:tc>
        <w:tc>
          <w:tcPr>
            <w:tcW w:w="1350" w:type="dxa"/>
          </w:tcPr>
          <w:p w14:paraId="4601484A" w14:textId="7018A879" w:rsidR="00810279" w:rsidRDefault="00DC2D04">
            <w:pPr>
              <w:pStyle w:val="BodyText1"/>
              <w:ind w:left="0"/>
            </w:pPr>
            <w:r>
              <w:t>To Be Completed (TBC)</w:t>
            </w:r>
          </w:p>
        </w:tc>
        <w:tc>
          <w:tcPr>
            <w:tcW w:w="2448" w:type="dxa"/>
          </w:tcPr>
          <w:p w14:paraId="3A3F26CF" w14:textId="59E58C41" w:rsidR="00810279" w:rsidRDefault="00527E24">
            <w:pPr>
              <w:pStyle w:val="BodyText1"/>
              <w:ind w:left="0"/>
            </w:pPr>
            <w:r>
              <w:t>Team</w:t>
            </w:r>
          </w:p>
        </w:tc>
      </w:tr>
      <w:tr w:rsidR="00A61489" w14:paraId="36C14920" w14:textId="77777777" w:rsidTr="00773733">
        <w:tc>
          <w:tcPr>
            <w:tcW w:w="2088" w:type="dxa"/>
          </w:tcPr>
          <w:p w14:paraId="315C4E93" w14:textId="77777777" w:rsidR="0081137B" w:rsidRDefault="0081137B">
            <w:pPr>
              <w:pStyle w:val="BodyText1"/>
              <w:ind w:left="0"/>
            </w:pPr>
            <w:r>
              <w:t>Project presentation</w:t>
            </w:r>
          </w:p>
        </w:tc>
        <w:tc>
          <w:tcPr>
            <w:tcW w:w="1315" w:type="dxa"/>
          </w:tcPr>
          <w:p w14:paraId="3D3F2556" w14:textId="77777777" w:rsidR="0081137B" w:rsidRDefault="00A61489" w:rsidP="00A61489">
            <w:pPr>
              <w:pStyle w:val="BodyText1"/>
              <w:ind w:left="0"/>
            </w:pPr>
            <w:r>
              <w:t>11/30</w:t>
            </w:r>
            <w:r w:rsidR="0081137B">
              <w:t>/</w:t>
            </w:r>
            <w:r w:rsidR="00877D56">
              <w:t>2021</w:t>
            </w:r>
          </w:p>
        </w:tc>
        <w:tc>
          <w:tcPr>
            <w:tcW w:w="1295" w:type="dxa"/>
          </w:tcPr>
          <w:p w14:paraId="3A88161B" w14:textId="77777777" w:rsidR="0081137B" w:rsidRDefault="00A61489" w:rsidP="00A61489">
            <w:pPr>
              <w:pStyle w:val="BodyText1"/>
              <w:ind w:left="0"/>
            </w:pPr>
            <w:r>
              <w:t>12/7/</w:t>
            </w:r>
            <w:r w:rsidR="00877D56">
              <w:t>2021</w:t>
            </w:r>
          </w:p>
        </w:tc>
        <w:tc>
          <w:tcPr>
            <w:tcW w:w="1350" w:type="dxa"/>
          </w:tcPr>
          <w:p w14:paraId="11C4D6B0" w14:textId="7D0417B9" w:rsidR="0081137B" w:rsidRDefault="00DC2D04">
            <w:pPr>
              <w:pStyle w:val="BodyText1"/>
              <w:ind w:left="0"/>
            </w:pPr>
            <w:r>
              <w:t>To Be Completed (TBC)</w:t>
            </w:r>
          </w:p>
        </w:tc>
        <w:tc>
          <w:tcPr>
            <w:tcW w:w="2448" w:type="dxa"/>
          </w:tcPr>
          <w:p w14:paraId="476CDF5A" w14:textId="158F6262" w:rsidR="0081137B" w:rsidRDefault="00527E24">
            <w:pPr>
              <w:pStyle w:val="BodyText1"/>
              <w:ind w:left="0"/>
            </w:pPr>
            <w:r>
              <w:t>Team</w:t>
            </w:r>
          </w:p>
        </w:tc>
      </w:tr>
      <w:tr w:rsidR="00A61489" w14:paraId="02E0B4CD" w14:textId="77777777" w:rsidTr="00773733">
        <w:tc>
          <w:tcPr>
            <w:tcW w:w="2088" w:type="dxa"/>
          </w:tcPr>
          <w:p w14:paraId="301F2AC4" w14:textId="77777777" w:rsidR="00810279" w:rsidRDefault="00810279">
            <w:pPr>
              <w:pStyle w:val="BodyText1"/>
              <w:ind w:left="0"/>
            </w:pPr>
            <w:r>
              <w:t>Final Milestone: project delivery</w:t>
            </w:r>
          </w:p>
        </w:tc>
        <w:tc>
          <w:tcPr>
            <w:tcW w:w="1315" w:type="dxa"/>
          </w:tcPr>
          <w:p w14:paraId="36B86863" w14:textId="77777777" w:rsidR="00810279" w:rsidRDefault="00810279">
            <w:pPr>
              <w:pStyle w:val="BodyText1"/>
              <w:ind w:left="0"/>
            </w:pPr>
          </w:p>
        </w:tc>
        <w:tc>
          <w:tcPr>
            <w:tcW w:w="1295" w:type="dxa"/>
          </w:tcPr>
          <w:p w14:paraId="5B8966DE" w14:textId="77777777" w:rsidR="00810279" w:rsidRDefault="00A61489" w:rsidP="00A61489">
            <w:pPr>
              <w:pStyle w:val="BodyText1"/>
              <w:ind w:left="0"/>
            </w:pPr>
            <w:r>
              <w:t>12/7</w:t>
            </w:r>
            <w:r w:rsidR="0081137B">
              <w:t>/</w:t>
            </w:r>
            <w:r w:rsidR="00877D56">
              <w:t>2021</w:t>
            </w:r>
          </w:p>
        </w:tc>
        <w:tc>
          <w:tcPr>
            <w:tcW w:w="1350" w:type="dxa"/>
          </w:tcPr>
          <w:p w14:paraId="413C48BC" w14:textId="210F1875" w:rsidR="00810279" w:rsidRDefault="00DC2D04">
            <w:pPr>
              <w:pStyle w:val="BodyText1"/>
              <w:ind w:left="0"/>
            </w:pPr>
            <w:r>
              <w:t>To Be Completed (TBC)</w:t>
            </w:r>
          </w:p>
        </w:tc>
        <w:tc>
          <w:tcPr>
            <w:tcW w:w="2448" w:type="dxa"/>
          </w:tcPr>
          <w:p w14:paraId="40BF3854" w14:textId="77777777" w:rsidR="00810279" w:rsidRDefault="000E714E">
            <w:pPr>
              <w:pStyle w:val="BodyText1"/>
              <w:ind w:left="0"/>
            </w:pPr>
            <w:r w:rsidRPr="005B0B51">
              <w:rPr>
                <w:highlight w:val="yellow"/>
              </w:rPr>
              <w:t>Increment 4 Deliverable</w:t>
            </w:r>
          </w:p>
        </w:tc>
      </w:tr>
    </w:tbl>
    <w:p w14:paraId="0184DE7D" w14:textId="77777777" w:rsidR="00797251" w:rsidRDefault="00797251" w:rsidP="00A84BEA">
      <w:pPr>
        <w:pStyle w:val="Heading1"/>
      </w:pPr>
      <w:bookmarkStart w:id="34" w:name="_Toc86273655"/>
      <w:r>
        <w:lastRenderedPageBreak/>
        <w:t>8.  Stakeholder Approval Form</w:t>
      </w:r>
      <w:bookmarkEnd w:id="34"/>
    </w:p>
    <w:p w14:paraId="615815DC" w14:textId="77777777" w:rsidR="00A84BEA" w:rsidRPr="00A84BEA" w:rsidRDefault="00A84BEA" w:rsidP="00A84BEA">
      <w:pPr>
        <w:pStyle w:val="heading1underline"/>
      </w:pPr>
    </w:p>
    <w:tbl>
      <w:tblPr>
        <w:tblW w:w="88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50"/>
        <w:gridCol w:w="1890"/>
        <w:gridCol w:w="2610"/>
        <w:gridCol w:w="2070"/>
      </w:tblGrid>
      <w:tr w:rsidR="00797251" w14:paraId="3EFA3F92" w14:textId="77777777" w:rsidTr="006C1216">
        <w:tc>
          <w:tcPr>
            <w:tcW w:w="2250" w:type="dxa"/>
            <w:shd w:val="clear" w:color="auto" w:fill="CCFFFF"/>
          </w:tcPr>
          <w:p w14:paraId="0B4B8F75" w14:textId="77777777" w:rsidR="00797251" w:rsidRDefault="00797251">
            <w:pPr>
              <w:pStyle w:val="BodyText1"/>
              <w:ind w:left="0"/>
              <w:jc w:val="center"/>
            </w:pPr>
            <w:r>
              <w:t>Stakeholder Name</w:t>
            </w:r>
          </w:p>
        </w:tc>
        <w:tc>
          <w:tcPr>
            <w:tcW w:w="1890" w:type="dxa"/>
            <w:shd w:val="clear" w:color="auto" w:fill="CCFFFF"/>
          </w:tcPr>
          <w:p w14:paraId="6CCB2982" w14:textId="77777777" w:rsidR="00797251" w:rsidRDefault="00797251">
            <w:pPr>
              <w:pStyle w:val="BodyText1"/>
              <w:ind w:left="0"/>
              <w:jc w:val="center"/>
            </w:pPr>
            <w:r>
              <w:t>Stakeholder Role</w:t>
            </w:r>
          </w:p>
        </w:tc>
        <w:tc>
          <w:tcPr>
            <w:tcW w:w="2610" w:type="dxa"/>
            <w:shd w:val="clear" w:color="auto" w:fill="CCFFFF"/>
          </w:tcPr>
          <w:p w14:paraId="49044E4C" w14:textId="77777777" w:rsidR="00797251" w:rsidRDefault="00797251">
            <w:pPr>
              <w:pStyle w:val="BodyText1"/>
              <w:ind w:left="0"/>
              <w:jc w:val="center"/>
            </w:pPr>
            <w:r>
              <w:t>Stakeholder Comments</w:t>
            </w:r>
          </w:p>
        </w:tc>
        <w:tc>
          <w:tcPr>
            <w:tcW w:w="2070" w:type="dxa"/>
            <w:shd w:val="clear" w:color="auto" w:fill="CCFFFF"/>
          </w:tcPr>
          <w:p w14:paraId="453C8D01" w14:textId="77777777" w:rsidR="00797251" w:rsidRDefault="00797251">
            <w:pPr>
              <w:pStyle w:val="BodyText1"/>
              <w:ind w:left="0"/>
              <w:jc w:val="center"/>
            </w:pPr>
            <w:r>
              <w:t>Stakeholder Approval Signature and Date</w:t>
            </w:r>
          </w:p>
        </w:tc>
      </w:tr>
      <w:tr w:rsidR="00797251" w14:paraId="26A4AB74" w14:textId="77777777" w:rsidTr="006C1216">
        <w:tc>
          <w:tcPr>
            <w:tcW w:w="2250" w:type="dxa"/>
          </w:tcPr>
          <w:p w14:paraId="2165A692" w14:textId="77777777" w:rsidR="00797251" w:rsidRDefault="005A3FD2">
            <w:pPr>
              <w:pStyle w:val="BodyText1"/>
              <w:ind w:left="0"/>
            </w:pPr>
            <w:smartTag w:uri="urn:schemas-microsoft-com:office:smarttags" w:element="PersonName">
              <w:r>
                <w:t>Bahram Khalili</w:t>
              </w:r>
            </w:smartTag>
          </w:p>
          <w:p w14:paraId="53B40368" w14:textId="77777777" w:rsidR="006C1216" w:rsidRDefault="006C1216">
            <w:pPr>
              <w:pStyle w:val="BodyText1"/>
              <w:ind w:left="0"/>
            </w:pPr>
          </w:p>
        </w:tc>
        <w:tc>
          <w:tcPr>
            <w:tcW w:w="1890" w:type="dxa"/>
          </w:tcPr>
          <w:p w14:paraId="3BF39ADA" w14:textId="77777777" w:rsidR="00797251" w:rsidRDefault="005A3FD2">
            <w:pPr>
              <w:pStyle w:val="BodyText1"/>
              <w:ind w:left="0"/>
            </w:pPr>
            <w:r>
              <w:t xml:space="preserve">Development </w:t>
            </w:r>
            <w:proofErr w:type="spellStart"/>
            <w:r>
              <w:t>Mgr</w:t>
            </w:r>
            <w:proofErr w:type="spellEnd"/>
          </w:p>
        </w:tc>
        <w:tc>
          <w:tcPr>
            <w:tcW w:w="2610" w:type="dxa"/>
          </w:tcPr>
          <w:p w14:paraId="0B887085" w14:textId="77777777" w:rsidR="00797251" w:rsidRDefault="00797251">
            <w:pPr>
              <w:pStyle w:val="BodyText1"/>
              <w:ind w:left="0"/>
            </w:pPr>
          </w:p>
        </w:tc>
        <w:tc>
          <w:tcPr>
            <w:tcW w:w="2070" w:type="dxa"/>
          </w:tcPr>
          <w:p w14:paraId="0C515132" w14:textId="77777777" w:rsidR="00797251" w:rsidRDefault="00797251">
            <w:pPr>
              <w:pStyle w:val="BodyText1"/>
              <w:ind w:left="0"/>
            </w:pPr>
          </w:p>
        </w:tc>
      </w:tr>
      <w:tr w:rsidR="00797251" w14:paraId="73228A90" w14:textId="77777777" w:rsidTr="006C1216">
        <w:tc>
          <w:tcPr>
            <w:tcW w:w="2250" w:type="dxa"/>
          </w:tcPr>
          <w:p w14:paraId="16525523" w14:textId="77777777" w:rsidR="00797251" w:rsidRDefault="00BA7E5F" w:rsidP="006C1216">
            <w:pPr>
              <w:pStyle w:val="BodyText1"/>
              <w:ind w:left="0"/>
            </w:pPr>
            <w:proofErr w:type="spellStart"/>
            <w:r>
              <w:t>Akshit</w:t>
            </w:r>
            <w:proofErr w:type="spellEnd"/>
            <w:r>
              <w:t xml:space="preserve"> Singhal</w:t>
            </w:r>
          </w:p>
          <w:p w14:paraId="6F98EAF1" w14:textId="77777777" w:rsidR="00A04E7B" w:rsidRDefault="00A04E7B">
            <w:pPr>
              <w:pStyle w:val="BodyText1"/>
              <w:ind w:left="0"/>
            </w:pPr>
          </w:p>
        </w:tc>
        <w:tc>
          <w:tcPr>
            <w:tcW w:w="1890" w:type="dxa"/>
          </w:tcPr>
          <w:p w14:paraId="587A077A" w14:textId="77777777" w:rsidR="00797251" w:rsidRDefault="005A3FD2">
            <w:pPr>
              <w:pStyle w:val="BodyText1"/>
              <w:ind w:left="0"/>
            </w:pPr>
            <w:r>
              <w:t>Project Assistant</w:t>
            </w:r>
          </w:p>
        </w:tc>
        <w:tc>
          <w:tcPr>
            <w:tcW w:w="2610" w:type="dxa"/>
          </w:tcPr>
          <w:p w14:paraId="5C7DAAC3" w14:textId="77777777" w:rsidR="00797251" w:rsidRDefault="00797251">
            <w:pPr>
              <w:pStyle w:val="BodyText1"/>
              <w:ind w:left="0"/>
            </w:pPr>
          </w:p>
        </w:tc>
        <w:tc>
          <w:tcPr>
            <w:tcW w:w="2070" w:type="dxa"/>
          </w:tcPr>
          <w:p w14:paraId="5C0CD3B4" w14:textId="77777777" w:rsidR="00797251" w:rsidRDefault="00797251">
            <w:pPr>
              <w:pStyle w:val="BodyText1"/>
              <w:ind w:left="0"/>
            </w:pPr>
          </w:p>
        </w:tc>
      </w:tr>
      <w:tr w:rsidR="00797251" w14:paraId="71EE4AF6" w14:textId="77777777" w:rsidTr="006C1216">
        <w:tc>
          <w:tcPr>
            <w:tcW w:w="2250" w:type="dxa"/>
          </w:tcPr>
          <w:p w14:paraId="0F2A9EEA" w14:textId="77777777" w:rsidR="00A04E7B" w:rsidRDefault="00405DF9" w:rsidP="00405DF9">
            <w:pPr>
              <w:pStyle w:val="BodyText1"/>
              <w:ind w:left="0"/>
            </w:pPr>
            <w:r>
              <w:t xml:space="preserve">Cameron </w:t>
            </w:r>
            <w:proofErr w:type="spellStart"/>
            <w:r>
              <w:t>Chilcoat</w:t>
            </w:r>
            <w:proofErr w:type="spellEnd"/>
          </w:p>
          <w:p w14:paraId="711F405C" w14:textId="77777777" w:rsidR="00405DF9" w:rsidRDefault="00405DF9" w:rsidP="00405DF9">
            <w:pPr>
              <w:pStyle w:val="BodyText1"/>
              <w:ind w:left="0"/>
            </w:pPr>
          </w:p>
        </w:tc>
        <w:tc>
          <w:tcPr>
            <w:tcW w:w="1890" w:type="dxa"/>
          </w:tcPr>
          <w:p w14:paraId="56F502F4" w14:textId="77777777" w:rsidR="00797251" w:rsidRDefault="005A3FD2">
            <w:pPr>
              <w:pStyle w:val="BodyText1"/>
              <w:ind w:left="0"/>
            </w:pPr>
            <w:r>
              <w:t>Developer</w:t>
            </w:r>
          </w:p>
        </w:tc>
        <w:tc>
          <w:tcPr>
            <w:tcW w:w="2610" w:type="dxa"/>
          </w:tcPr>
          <w:p w14:paraId="107F3C76" w14:textId="77777777" w:rsidR="00797251" w:rsidRDefault="00797251">
            <w:pPr>
              <w:pStyle w:val="BodyText1"/>
              <w:ind w:left="0"/>
            </w:pPr>
          </w:p>
        </w:tc>
        <w:tc>
          <w:tcPr>
            <w:tcW w:w="2070" w:type="dxa"/>
          </w:tcPr>
          <w:p w14:paraId="7C3F2AF8" w14:textId="77777777" w:rsidR="00797251" w:rsidRDefault="00223F40">
            <w:pPr>
              <w:pStyle w:val="BodyText1"/>
              <w:ind w:left="0"/>
            </w:pPr>
            <w:r>
              <w:t>C.C.</w:t>
            </w:r>
          </w:p>
          <w:p w14:paraId="1E605D76" w14:textId="77777777" w:rsidR="00223F40" w:rsidRDefault="00223F40">
            <w:pPr>
              <w:pStyle w:val="BodyText1"/>
              <w:ind w:left="0"/>
            </w:pPr>
            <w:r>
              <w:t>10/27/2021</w:t>
            </w:r>
          </w:p>
        </w:tc>
      </w:tr>
      <w:tr w:rsidR="00A04E7B" w14:paraId="268FFB79" w14:textId="77777777" w:rsidTr="006C1216">
        <w:tc>
          <w:tcPr>
            <w:tcW w:w="2250" w:type="dxa"/>
          </w:tcPr>
          <w:p w14:paraId="5DBEAA10" w14:textId="77777777" w:rsidR="00A04E7B" w:rsidRDefault="00405DF9" w:rsidP="00266EBC">
            <w:pPr>
              <w:pStyle w:val="BodyText1"/>
              <w:ind w:left="0"/>
            </w:pPr>
            <w:proofErr w:type="spellStart"/>
            <w:r>
              <w:t>Ja’Lun</w:t>
            </w:r>
            <w:proofErr w:type="spellEnd"/>
            <w:r>
              <w:t xml:space="preserve"> Morris</w:t>
            </w:r>
          </w:p>
          <w:p w14:paraId="768F1AD3" w14:textId="77777777" w:rsidR="00405DF9" w:rsidRDefault="00405DF9" w:rsidP="00266EBC">
            <w:pPr>
              <w:pStyle w:val="BodyText1"/>
              <w:ind w:left="0"/>
            </w:pPr>
          </w:p>
        </w:tc>
        <w:tc>
          <w:tcPr>
            <w:tcW w:w="1890" w:type="dxa"/>
          </w:tcPr>
          <w:p w14:paraId="6B0509E2" w14:textId="77777777" w:rsidR="00A04E7B" w:rsidRDefault="00A04E7B">
            <w:pPr>
              <w:pStyle w:val="BodyText1"/>
              <w:ind w:left="0"/>
            </w:pPr>
            <w:r>
              <w:t>Developer</w:t>
            </w:r>
          </w:p>
        </w:tc>
        <w:tc>
          <w:tcPr>
            <w:tcW w:w="2610" w:type="dxa"/>
          </w:tcPr>
          <w:p w14:paraId="3B591F69" w14:textId="77777777" w:rsidR="00A04E7B" w:rsidRDefault="00A04E7B">
            <w:pPr>
              <w:pStyle w:val="BodyText1"/>
              <w:ind w:left="0"/>
            </w:pPr>
          </w:p>
        </w:tc>
        <w:tc>
          <w:tcPr>
            <w:tcW w:w="2070" w:type="dxa"/>
          </w:tcPr>
          <w:p w14:paraId="6516BFCE" w14:textId="77777777" w:rsidR="00A04E7B" w:rsidRDefault="00360F64">
            <w:pPr>
              <w:pStyle w:val="BodyText1"/>
              <w:ind w:left="0"/>
            </w:pPr>
            <w:r>
              <w:t>J.M</w:t>
            </w:r>
          </w:p>
          <w:p w14:paraId="34C938AC" w14:textId="77777777" w:rsidR="00360F64" w:rsidRDefault="00360F64">
            <w:pPr>
              <w:pStyle w:val="BodyText1"/>
              <w:ind w:left="0"/>
            </w:pPr>
            <w:r>
              <w:t>10/27/2021</w:t>
            </w:r>
          </w:p>
        </w:tc>
      </w:tr>
      <w:tr w:rsidR="00A04E7B" w14:paraId="3D145F5B" w14:textId="77777777" w:rsidTr="006C1216">
        <w:tc>
          <w:tcPr>
            <w:tcW w:w="2250" w:type="dxa"/>
          </w:tcPr>
          <w:p w14:paraId="7CAF1464" w14:textId="77777777" w:rsidR="00A04E7B" w:rsidRDefault="00405DF9" w:rsidP="00405DF9">
            <w:pPr>
              <w:pStyle w:val="BodyText1"/>
              <w:ind w:left="0"/>
            </w:pPr>
            <w:proofErr w:type="spellStart"/>
            <w:r>
              <w:t>Sumaita</w:t>
            </w:r>
            <w:proofErr w:type="spellEnd"/>
            <w:r>
              <w:t xml:space="preserve"> </w:t>
            </w:r>
            <w:proofErr w:type="spellStart"/>
            <w:r>
              <w:t>Sabaha</w:t>
            </w:r>
            <w:proofErr w:type="spellEnd"/>
          </w:p>
          <w:p w14:paraId="63AE2C73" w14:textId="77777777" w:rsidR="00405DF9" w:rsidRDefault="00405DF9" w:rsidP="00405DF9">
            <w:pPr>
              <w:pStyle w:val="BodyText1"/>
              <w:ind w:left="0"/>
            </w:pPr>
          </w:p>
        </w:tc>
        <w:tc>
          <w:tcPr>
            <w:tcW w:w="1890" w:type="dxa"/>
          </w:tcPr>
          <w:p w14:paraId="2BEC15D0" w14:textId="77777777" w:rsidR="00A04E7B" w:rsidRDefault="00A04E7B">
            <w:pPr>
              <w:pStyle w:val="BodyText1"/>
              <w:ind w:left="0"/>
            </w:pPr>
            <w:r>
              <w:t>Developer</w:t>
            </w:r>
          </w:p>
        </w:tc>
        <w:tc>
          <w:tcPr>
            <w:tcW w:w="2610" w:type="dxa"/>
          </w:tcPr>
          <w:p w14:paraId="1B0DA4D5" w14:textId="77777777" w:rsidR="00A04E7B" w:rsidRDefault="00A04E7B">
            <w:pPr>
              <w:pStyle w:val="BodyText1"/>
              <w:ind w:left="0"/>
            </w:pPr>
          </w:p>
        </w:tc>
        <w:tc>
          <w:tcPr>
            <w:tcW w:w="2070" w:type="dxa"/>
          </w:tcPr>
          <w:p w14:paraId="757931CD" w14:textId="77777777" w:rsidR="00405DF9" w:rsidRDefault="00223F40">
            <w:pPr>
              <w:pStyle w:val="BodyText1"/>
              <w:ind w:left="0"/>
            </w:pPr>
            <w:r>
              <w:t>S.S</w:t>
            </w:r>
          </w:p>
          <w:p w14:paraId="45788F0A" w14:textId="77777777" w:rsidR="00223F40" w:rsidRDefault="00223F40">
            <w:pPr>
              <w:pStyle w:val="BodyText1"/>
              <w:ind w:left="0"/>
            </w:pPr>
            <w:r>
              <w:t>10/27/2021</w:t>
            </w:r>
          </w:p>
        </w:tc>
      </w:tr>
      <w:tr w:rsidR="00A04E7B" w14:paraId="212202F5" w14:textId="77777777" w:rsidTr="006C1216">
        <w:tc>
          <w:tcPr>
            <w:tcW w:w="2250" w:type="dxa"/>
          </w:tcPr>
          <w:p w14:paraId="519AEF0A" w14:textId="77777777" w:rsidR="00A04E7B" w:rsidRDefault="00405DF9" w:rsidP="00405DF9">
            <w:pPr>
              <w:pStyle w:val="BodyText1"/>
              <w:ind w:left="0"/>
            </w:pPr>
            <w:r>
              <w:t>Gia Dao</w:t>
            </w:r>
          </w:p>
          <w:p w14:paraId="3FD12953" w14:textId="77777777" w:rsidR="00405DF9" w:rsidRDefault="00405DF9" w:rsidP="00405DF9">
            <w:pPr>
              <w:pStyle w:val="BodyText1"/>
              <w:ind w:left="0"/>
            </w:pPr>
          </w:p>
        </w:tc>
        <w:tc>
          <w:tcPr>
            <w:tcW w:w="1890" w:type="dxa"/>
          </w:tcPr>
          <w:p w14:paraId="562B350F" w14:textId="77777777" w:rsidR="00A04E7B" w:rsidRDefault="00A04E7B">
            <w:pPr>
              <w:pStyle w:val="BodyText1"/>
              <w:ind w:left="0"/>
            </w:pPr>
            <w:r>
              <w:t>Developer</w:t>
            </w:r>
          </w:p>
        </w:tc>
        <w:tc>
          <w:tcPr>
            <w:tcW w:w="2610" w:type="dxa"/>
          </w:tcPr>
          <w:p w14:paraId="529F6D78" w14:textId="77777777" w:rsidR="00A04E7B" w:rsidRDefault="00A04E7B">
            <w:pPr>
              <w:pStyle w:val="BodyText1"/>
              <w:ind w:left="0"/>
            </w:pPr>
          </w:p>
        </w:tc>
        <w:tc>
          <w:tcPr>
            <w:tcW w:w="2070" w:type="dxa"/>
          </w:tcPr>
          <w:p w14:paraId="49377972" w14:textId="77777777" w:rsidR="00A04E7B" w:rsidRDefault="00405DF9">
            <w:pPr>
              <w:pStyle w:val="BodyText1"/>
              <w:ind w:left="0"/>
            </w:pPr>
            <w:r>
              <w:t>G.D</w:t>
            </w:r>
          </w:p>
          <w:p w14:paraId="703AF6FC" w14:textId="77777777" w:rsidR="00405DF9" w:rsidRDefault="00405DF9">
            <w:pPr>
              <w:pStyle w:val="BodyText1"/>
              <w:ind w:left="0"/>
            </w:pPr>
            <w:r>
              <w:t>10/25/2021</w:t>
            </w:r>
          </w:p>
        </w:tc>
      </w:tr>
    </w:tbl>
    <w:p w14:paraId="30D82993" w14:textId="77777777" w:rsidR="00797251" w:rsidRDefault="00FD2A36">
      <w:pPr>
        <w:pStyle w:val="Heading1"/>
      </w:pPr>
      <w:bookmarkStart w:id="35" w:name="_Toc86273656"/>
      <w:r>
        <w:lastRenderedPageBreak/>
        <w:t>Appendix</w:t>
      </w:r>
      <w:r w:rsidR="00797251">
        <w:t>:</w:t>
      </w:r>
      <w:bookmarkEnd w:id="35"/>
    </w:p>
    <w:p w14:paraId="6FBFCB8F" w14:textId="77777777" w:rsidR="00797251" w:rsidRDefault="00797251">
      <w:pPr>
        <w:pStyle w:val="heading1underline"/>
        <w:rPr>
          <w:u w:val="none"/>
        </w:rPr>
      </w:pPr>
    </w:p>
    <w:p w14:paraId="2BF12104" w14:textId="77777777" w:rsidR="00797251" w:rsidRPr="00FD2A36" w:rsidRDefault="008D3C2F" w:rsidP="00FD2A36">
      <w:pPr>
        <w:pStyle w:val="heading1underline"/>
        <w:rPr>
          <w:u w:val="none"/>
        </w:rPr>
      </w:pPr>
      <w:r>
        <w:rPr>
          <w:u w:val="none"/>
        </w:rPr>
        <w:t>None</w:t>
      </w:r>
    </w:p>
    <w:sectPr w:rsidR="00797251" w:rsidRPr="00FD2A36">
      <w:headerReference w:type="default" r:id="rId23"/>
      <w:pgSz w:w="12240" w:h="15840"/>
      <w:pgMar w:top="720" w:right="1800" w:bottom="72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A1A80" w14:textId="77777777" w:rsidR="00EB01B6" w:rsidRDefault="00EB01B6">
      <w:r>
        <w:separator/>
      </w:r>
    </w:p>
  </w:endnote>
  <w:endnote w:type="continuationSeparator" w:id="0">
    <w:p w14:paraId="33A04936" w14:textId="77777777" w:rsidR="00EB01B6" w:rsidRDefault="00EB0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149F8" w14:textId="77777777" w:rsidR="00223F40" w:rsidRDefault="00223F40">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60F64">
      <w:rPr>
        <w:rStyle w:val="PageNumber"/>
        <w:noProof/>
      </w:rPr>
      <w:t>21</w:t>
    </w:r>
    <w:r>
      <w:rPr>
        <w:rStyle w:val="PageNumber"/>
      </w:rPr>
      <w:fldChar w:fldCharType="end"/>
    </w:r>
  </w:p>
  <w:p w14:paraId="16AF9108" w14:textId="77777777" w:rsidR="00223F40" w:rsidRDefault="00223F40">
    <w:pPr>
      <w:pStyle w:val="Footer"/>
      <w:ind w:right="360"/>
      <w:jc w:val="center"/>
      <w:rPr>
        <w:rFonts w:ascii="Times New Roman" w:hAnsi="Times New Roman"/>
      </w:rPr>
    </w:pPr>
    <w:r>
      <w:rPr>
        <w:rFonts w:ascii="Times New Roman" w:hAnsi="Times New Roman"/>
      </w:rPr>
      <w:tab/>
    </w:r>
    <w:r>
      <w:rPr>
        <w:rFonts w:ascii="Times New Roman" w:hAnsi="Times New Roma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7A804" w14:textId="77777777" w:rsidR="00223F40" w:rsidRDefault="00223F40">
    <w:pPr>
      <w:pStyle w:val="Footer"/>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A4CEC" w14:textId="77777777" w:rsidR="00223F40" w:rsidRDefault="00223F40">
    <w:pPr>
      <w:pStyle w:val="Footer"/>
      <w:jc w:val="center"/>
    </w:pPr>
    <w:r>
      <w:tab/>
    </w:r>
    <w:r>
      <w:rPr>
        <w:rStyle w:val="PageNumber"/>
      </w:rPr>
      <w:fldChar w:fldCharType="begin"/>
    </w:r>
    <w:r>
      <w:rPr>
        <w:rStyle w:val="PageNumber"/>
      </w:rPr>
      <w:instrText xml:space="preserve"> PAGE </w:instrText>
    </w:r>
    <w:r>
      <w:rPr>
        <w:rStyle w:val="PageNumber"/>
      </w:rPr>
      <w:fldChar w:fldCharType="separate"/>
    </w:r>
    <w:r w:rsidR="00360F64">
      <w:rPr>
        <w:rStyle w:val="PageNumber"/>
        <w:noProof/>
      </w:rPr>
      <w:t>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2BB93" w14:textId="77777777" w:rsidR="00EB01B6" w:rsidRDefault="00EB01B6">
      <w:r>
        <w:separator/>
      </w:r>
    </w:p>
  </w:footnote>
  <w:footnote w:type="continuationSeparator" w:id="0">
    <w:p w14:paraId="08032DFE" w14:textId="77777777" w:rsidR="00EB01B6" w:rsidRDefault="00EB01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E48B" w14:textId="77777777" w:rsidR="00223F40" w:rsidRDefault="00223F40">
    <w:pPr>
      <w:pStyle w:val="Header"/>
      <w:rPr>
        <w:rFonts w:ascii="NewCenturySchlbk" w:hAnsi="NewCenturySchlbk"/>
        <w:b/>
        <w:sz w:val="22"/>
      </w:rPr>
    </w:pPr>
  </w:p>
  <w:p w14:paraId="64978D1F" w14:textId="77777777" w:rsidR="00223F40" w:rsidRDefault="00223F40">
    <w:pPr>
      <w:pStyle w:val="Header"/>
      <w:rPr>
        <w:rFonts w:ascii="NewCenturySchlbk" w:hAnsi="NewCenturySchlbk"/>
        <w:b/>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3F7D54"/>
    <w:multiLevelType w:val="hybridMultilevel"/>
    <w:tmpl w:val="BBC61EC8"/>
    <w:lvl w:ilvl="0" w:tplc="30102A14">
      <w:start w:val="1"/>
      <w:numFmt w:val="bullet"/>
      <w:lvlText w:val="-"/>
      <w:lvlJc w:val="left"/>
      <w:pPr>
        <w:ind w:left="720" w:hanging="360"/>
      </w:pPr>
      <w:rPr>
        <w:rFonts w:ascii="Calibri" w:hAnsi="Calibri" w:hint="default"/>
      </w:rPr>
    </w:lvl>
    <w:lvl w:ilvl="1" w:tplc="AD7E69E0">
      <w:start w:val="1"/>
      <w:numFmt w:val="bullet"/>
      <w:lvlText w:val="o"/>
      <w:lvlJc w:val="left"/>
      <w:pPr>
        <w:ind w:left="1440" w:hanging="360"/>
      </w:pPr>
      <w:rPr>
        <w:rFonts w:ascii="Courier New" w:hAnsi="Courier New" w:hint="default"/>
      </w:rPr>
    </w:lvl>
    <w:lvl w:ilvl="2" w:tplc="3E9660CE">
      <w:start w:val="1"/>
      <w:numFmt w:val="bullet"/>
      <w:lvlText w:val=""/>
      <w:lvlJc w:val="left"/>
      <w:pPr>
        <w:ind w:left="2160" w:hanging="360"/>
      </w:pPr>
      <w:rPr>
        <w:rFonts w:ascii="Wingdings" w:hAnsi="Wingdings" w:hint="default"/>
      </w:rPr>
    </w:lvl>
    <w:lvl w:ilvl="3" w:tplc="47981142">
      <w:start w:val="1"/>
      <w:numFmt w:val="bullet"/>
      <w:lvlText w:val=""/>
      <w:lvlJc w:val="left"/>
      <w:pPr>
        <w:ind w:left="2880" w:hanging="360"/>
      </w:pPr>
      <w:rPr>
        <w:rFonts w:ascii="Symbol" w:hAnsi="Symbol" w:hint="default"/>
      </w:rPr>
    </w:lvl>
    <w:lvl w:ilvl="4" w:tplc="5F5E02F8">
      <w:start w:val="1"/>
      <w:numFmt w:val="bullet"/>
      <w:lvlText w:val="o"/>
      <w:lvlJc w:val="left"/>
      <w:pPr>
        <w:ind w:left="3600" w:hanging="360"/>
      </w:pPr>
      <w:rPr>
        <w:rFonts w:ascii="Courier New" w:hAnsi="Courier New" w:hint="default"/>
      </w:rPr>
    </w:lvl>
    <w:lvl w:ilvl="5" w:tplc="3D1843AC">
      <w:start w:val="1"/>
      <w:numFmt w:val="bullet"/>
      <w:lvlText w:val=""/>
      <w:lvlJc w:val="left"/>
      <w:pPr>
        <w:ind w:left="4320" w:hanging="360"/>
      </w:pPr>
      <w:rPr>
        <w:rFonts w:ascii="Wingdings" w:hAnsi="Wingdings" w:hint="default"/>
      </w:rPr>
    </w:lvl>
    <w:lvl w:ilvl="6" w:tplc="8DECFF3A">
      <w:start w:val="1"/>
      <w:numFmt w:val="bullet"/>
      <w:lvlText w:val=""/>
      <w:lvlJc w:val="left"/>
      <w:pPr>
        <w:ind w:left="5040" w:hanging="360"/>
      </w:pPr>
      <w:rPr>
        <w:rFonts w:ascii="Symbol" w:hAnsi="Symbol" w:hint="default"/>
      </w:rPr>
    </w:lvl>
    <w:lvl w:ilvl="7" w:tplc="F650F6A6">
      <w:start w:val="1"/>
      <w:numFmt w:val="bullet"/>
      <w:lvlText w:val="o"/>
      <w:lvlJc w:val="left"/>
      <w:pPr>
        <w:ind w:left="5760" w:hanging="360"/>
      </w:pPr>
      <w:rPr>
        <w:rFonts w:ascii="Courier New" w:hAnsi="Courier New" w:hint="default"/>
      </w:rPr>
    </w:lvl>
    <w:lvl w:ilvl="8" w:tplc="F8FC8100">
      <w:start w:val="1"/>
      <w:numFmt w:val="bullet"/>
      <w:lvlText w:val=""/>
      <w:lvlJc w:val="left"/>
      <w:pPr>
        <w:ind w:left="6480" w:hanging="360"/>
      </w:pPr>
      <w:rPr>
        <w:rFonts w:ascii="Wingdings" w:hAnsi="Wingdings" w:hint="default"/>
      </w:rPr>
    </w:lvl>
  </w:abstractNum>
  <w:abstractNum w:abstractNumId="2" w15:restartNumberingAfterBreak="0">
    <w:nsid w:val="05EF529F"/>
    <w:multiLevelType w:val="singleLevel"/>
    <w:tmpl w:val="E9B4417A"/>
    <w:lvl w:ilvl="0">
      <w:start w:val="1"/>
      <w:numFmt w:val="decimal"/>
      <w:lvlText w:val="%1."/>
      <w:legacy w:legacy="1" w:legacySpace="0" w:legacyIndent="360"/>
      <w:lvlJc w:val="left"/>
      <w:pPr>
        <w:ind w:left="1440" w:hanging="360"/>
      </w:pPr>
    </w:lvl>
  </w:abstractNum>
  <w:abstractNum w:abstractNumId="3" w15:restartNumberingAfterBreak="0">
    <w:nsid w:val="08C517A8"/>
    <w:multiLevelType w:val="hybridMultilevel"/>
    <w:tmpl w:val="65D4F47E"/>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F664FB"/>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ECC6A04"/>
    <w:multiLevelType w:val="hybridMultilevel"/>
    <w:tmpl w:val="507CF97A"/>
    <w:lvl w:ilvl="0" w:tplc="C1FA3A70">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C1DD5"/>
    <w:multiLevelType w:val="singleLevel"/>
    <w:tmpl w:val="3C0C06B8"/>
    <w:lvl w:ilvl="0">
      <w:start w:val="1"/>
      <w:numFmt w:val="decimal"/>
      <w:lvlText w:val="%1."/>
      <w:lvlJc w:val="left"/>
      <w:pPr>
        <w:tabs>
          <w:tab w:val="num" w:pos="360"/>
        </w:tabs>
        <w:ind w:left="360" w:hanging="360"/>
      </w:pPr>
    </w:lvl>
  </w:abstractNum>
  <w:abstractNum w:abstractNumId="7" w15:restartNumberingAfterBreak="0">
    <w:nsid w:val="12F16A3A"/>
    <w:multiLevelType w:val="hybridMultilevel"/>
    <w:tmpl w:val="F3DA9CF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8" w15:restartNumberingAfterBreak="0">
    <w:nsid w:val="163655AD"/>
    <w:multiLevelType w:val="singleLevel"/>
    <w:tmpl w:val="1AC6A202"/>
    <w:lvl w:ilvl="0">
      <w:start w:val="1"/>
      <w:numFmt w:val="decimal"/>
      <w:lvlText w:val="%1."/>
      <w:legacy w:legacy="1" w:legacySpace="0" w:legacyIndent="360"/>
      <w:lvlJc w:val="left"/>
      <w:pPr>
        <w:ind w:left="720" w:hanging="360"/>
      </w:pPr>
    </w:lvl>
  </w:abstractNum>
  <w:abstractNum w:abstractNumId="9" w15:restartNumberingAfterBreak="0">
    <w:nsid w:val="1CC97389"/>
    <w:multiLevelType w:val="hybridMultilevel"/>
    <w:tmpl w:val="3F14308A"/>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055CED"/>
    <w:multiLevelType w:val="hybridMultilevel"/>
    <w:tmpl w:val="79E0E68A"/>
    <w:lvl w:ilvl="0" w:tplc="F8E2A508">
      <w:start w:val="1"/>
      <w:numFmt w:val="bullet"/>
      <w:lvlText w:val="-"/>
      <w:lvlJc w:val="left"/>
      <w:pPr>
        <w:ind w:left="720" w:hanging="360"/>
      </w:pPr>
      <w:rPr>
        <w:rFonts w:ascii="Calibri" w:hAnsi="Calibri" w:hint="default"/>
      </w:rPr>
    </w:lvl>
    <w:lvl w:ilvl="1" w:tplc="92D0990E">
      <w:start w:val="1"/>
      <w:numFmt w:val="bullet"/>
      <w:lvlText w:val="o"/>
      <w:lvlJc w:val="left"/>
      <w:pPr>
        <w:ind w:left="1440" w:hanging="360"/>
      </w:pPr>
      <w:rPr>
        <w:rFonts w:ascii="Courier New" w:hAnsi="Courier New" w:hint="default"/>
      </w:rPr>
    </w:lvl>
    <w:lvl w:ilvl="2" w:tplc="27AEA8FE">
      <w:start w:val="1"/>
      <w:numFmt w:val="bullet"/>
      <w:lvlText w:val=""/>
      <w:lvlJc w:val="left"/>
      <w:pPr>
        <w:ind w:left="2160" w:hanging="360"/>
      </w:pPr>
      <w:rPr>
        <w:rFonts w:ascii="Wingdings" w:hAnsi="Wingdings" w:hint="default"/>
      </w:rPr>
    </w:lvl>
    <w:lvl w:ilvl="3" w:tplc="B26C76F6">
      <w:start w:val="1"/>
      <w:numFmt w:val="bullet"/>
      <w:lvlText w:val=""/>
      <w:lvlJc w:val="left"/>
      <w:pPr>
        <w:ind w:left="2880" w:hanging="360"/>
      </w:pPr>
      <w:rPr>
        <w:rFonts w:ascii="Symbol" w:hAnsi="Symbol" w:hint="default"/>
      </w:rPr>
    </w:lvl>
    <w:lvl w:ilvl="4" w:tplc="2612FFB8">
      <w:start w:val="1"/>
      <w:numFmt w:val="bullet"/>
      <w:lvlText w:val="o"/>
      <w:lvlJc w:val="left"/>
      <w:pPr>
        <w:ind w:left="3600" w:hanging="360"/>
      </w:pPr>
      <w:rPr>
        <w:rFonts w:ascii="Courier New" w:hAnsi="Courier New" w:hint="default"/>
      </w:rPr>
    </w:lvl>
    <w:lvl w:ilvl="5" w:tplc="BFBE9022">
      <w:start w:val="1"/>
      <w:numFmt w:val="bullet"/>
      <w:lvlText w:val=""/>
      <w:lvlJc w:val="left"/>
      <w:pPr>
        <w:ind w:left="4320" w:hanging="360"/>
      </w:pPr>
      <w:rPr>
        <w:rFonts w:ascii="Wingdings" w:hAnsi="Wingdings" w:hint="default"/>
      </w:rPr>
    </w:lvl>
    <w:lvl w:ilvl="6" w:tplc="D8328B0A">
      <w:start w:val="1"/>
      <w:numFmt w:val="bullet"/>
      <w:lvlText w:val=""/>
      <w:lvlJc w:val="left"/>
      <w:pPr>
        <w:ind w:left="5040" w:hanging="360"/>
      </w:pPr>
      <w:rPr>
        <w:rFonts w:ascii="Symbol" w:hAnsi="Symbol" w:hint="default"/>
      </w:rPr>
    </w:lvl>
    <w:lvl w:ilvl="7" w:tplc="7026BC86">
      <w:start w:val="1"/>
      <w:numFmt w:val="bullet"/>
      <w:lvlText w:val="o"/>
      <w:lvlJc w:val="left"/>
      <w:pPr>
        <w:ind w:left="5760" w:hanging="360"/>
      </w:pPr>
      <w:rPr>
        <w:rFonts w:ascii="Courier New" w:hAnsi="Courier New" w:hint="default"/>
      </w:rPr>
    </w:lvl>
    <w:lvl w:ilvl="8" w:tplc="FDEE5D6C">
      <w:start w:val="1"/>
      <w:numFmt w:val="bullet"/>
      <w:lvlText w:val=""/>
      <w:lvlJc w:val="left"/>
      <w:pPr>
        <w:ind w:left="6480" w:hanging="360"/>
      </w:pPr>
      <w:rPr>
        <w:rFonts w:ascii="Wingdings" w:hAnsi="Wingdings" w:hint="default"/>
      </w:rPr>
    </w:lvl>
  </w:abstractNum>
  <w:abstractNum w:abstractNumId="11" w15:restartNumberingAfterBreak="0">
    <w:nsid w:val="1F2B671D"/>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0AA4476"/>
    <w:multiLevelType w:val="hybridMultilevel"/>
    <w:tmpl w:val="E9E6D090"/>
    <w:lvl w:ilvl="0" w:tplc="0409000B">
      <w:start w:val="1"/>
      <w:numFmt w:val="bullet"/>
      <w:lvlText w:val=""/>
      <w:lvlJc w:val="left"/>
      <w:pPr>
        <w:ind w:left="108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0331A8"/>
    <w:multiLevelType w:val="hybridMultilevel"/>
    <w:tmpl w:val="6322830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5B5556C"/>
    <w:multiLevelType w:val="singleLevel"/>
    <w:tmpl w:val="C3EA9304"/>
    <w:lvl w:ilvl="0">
      <w:numFmt w:val="bullet"/>
      <w:lvlText w:val="-"/>
      <w:lvlJc w:val="left"/>
      <w:pPr>
        <w:tabs>
          <w:tab w:val="num" w:pos="1440"/>
        </w:tabs>
        <w:ind w:left="1440" w:hanging="360"/>
      </w:pPr>
      <w:rPr>
        <w:rFonts w:ascii="Times New Roman" w:hAnsi="Times New Roman" w:hint="default"/>
      </w:rPr>
    </w:lvl>
  </w:abstractNum>
  <w:abstractNum w:abstractNumId="15" w15:restartNumberingAfterBreak="0">
    <w:nsid w:val="26694A0F"/>
    <w:multiLevelType w:val="singleLevel"/>
    <w:tmpl w:val="B4BAFA46"/>
    <w:lvl w:ilvl="0">
      <w:start w:val="5"/>
      <w:numFmt w:val="decimal"/>
      <w:lvlText w:val="%1."/>
      <w:lvlJc w:val="left"/>
      <w:pPr>
        <w:tabs>
          <w:tab w:val="num" w:pos="360"/>
        </w:tabs>
        <w:ind w:left="360" w:hanging="360"/>
      </w:pPr>
    </w:lvl>
  </w:abstractNum>
  <w:abstractNum w:abstractNumId="16" w15:restartNumberingAfterBreak="0">
    <w:nsid w:val="29375A61"/>
    <w:multiLevelType w:val="hybridMultilevel"/>
    <w:tmpl w:val="0BA2A642"/>
    <w:lvl w:ilvl="0" w:tplc="C622B7C2">
      <w:start w:val="1"/>
      <w:numFmt w:val="bullet"/>
      <w:lvlText w:val="-"/>
      <w:lvlJc w:val="left"/>
      <w:pPr>
        <w:ind w:left="720" w:hanging="360"/>
      </w:pPr>
      <w:rPr>
        <w:rFonts w:ascii="Calibri" w:hAnsi="Calibri" w:hint="default"/>
      </w:rPr>
    </w:lvl>
    <w:lvl w:ilvl="1" w:tplc="168A07A2">
      <w:start w:val="1"/>
      <w:numFmt w:val="bullet"/>
      <w:lvlText w:val="o"/>
      <w:lvlJc w:val="left"/>
      <w:pPr>
        <w:ind w:left="1440" w:hanging="360"/>
      </w:pPr>
      <w:rPr>
        <w:rFonts w:ascii="Courier New" w:hAnsi="Courier New" w:hint="default"/>
      </w:rPr>
    </w:lvl>
    <w:lvl w:ilvl="2" w:tplc="3BE8B486">
      <w:start w:val="1"/>
      <w:numFmt w:val="bullet"/>
      <w:lvlText w:val=""/>
      <w:lvlJc w:val="left"/>
      <w:pPr>
        <w:ind w:left="2160" w:hanging="360"/>
      </w:pPr>
      <w:rPr>
        <w:rFonts w:ascii="Wingdings" w:hAnsi="Wingdings" w:hint="default"/>
      </w:rPr>
    </w:lvl>
    <w:lvl w:ilvl="3" w:tplc="FF9A76E2">
      <w:start w:val="1"/>
      <w:numFmt w:val="bullet"/>
      <w:lvlText w:val=""/>
      <w:lvlJc w:val="left"/>
      <w:pPr>
        <w:ind w:left="2880" w:hanging="360"/>
      </w:pPr>
      <w:rPr>
        <w:rFonts w:ascii="Symbol" w:hAnsi="Symbol" w:hint="default"/>
      </w:rPr>
    </w:lvl>
    <w:lvl w:ilvl="4" w:tplc="32B0FD8C">
      <w:start w:val="1"/>
      <w:numFmt w:val="bullet"/>
      <w:lvlText w:val="o"/>
      <w:lvlJc w:val="left"/>
      <w:pPr>
        <w:ind w:left="3600" w:hanging="360"/>
      </w:pPr>
      <w:rPr>
        <w:rFonts w:ascii="Courier New" w:hAnsi="Courier New" w:hint="default"/>
      </w:rPr>
    </w:lvl>
    <w:lvl w:ilvl="5" w:tplc="82961A66">
      <w:start w:val="1"/>
      <w:numFmt w:val="bullet"/>
      <w:lvlText w:val=""/>
      <w:lvlJc w:val="left"/>
      <w:pPr>
        <w:ind w:left="4320" w:hanging="360"/>
      </w:pPr>
      <w:rPr>
        <w:rFonts w:ascii="Wingdings" w:hAnsi="Wingdings" w:hint="default"/>
      </w:rPr>
    </w:lvl>
    <w:lvl w:ilvl="6" w:tplc="04FC97F2">
      <w:start w:val="1"/>
      <w:numFmt w:val="bullet"/>
      <w:lvlText w:val=""/>
      <w:lvlJc w:val="left"/>
      <w:pPr>
        <w:ind w:left="5040" w:hanging="360"/>
      </w:pPr>
      <w:rPr>
        <w:rFonts w:ascii="Symbol" w:hAnsi="Symbol" w:hint="default"/>
      </w:rPr>
    </w:lvl>
    <w:lvl w:ilvl="7" w:tplc="C5084AE4">
      <w:start w:val="1"/>
      <w:numFmt w:val="bullet"/>
      <w:lvlText w:val="o"/>
      <w:lvlJc w:val="left"/>
      <w:pPr>
        <w:ind w:left="5760" w:hanging="360"/>
      </w:pPr>
      <w:rPr>
        <w:rFonts w:ascii="Courier New" w:hAnsi="Courier New" w:hint="default"/>
      </w:rPr>
    </w:lvl>
    <w:lvl w:ilvl="8" w:tplc="77A8F062">
      <w:start w:val="1"/>
      <w:numFmt w:val="bullet"/>
      <w:lvlText w:val=""/>
      <w:lvlJc w:val="left"/>
      <w:pPr>
        <w:ind w:left="6480" w:hanging="360"/>
      </w:pPr>
      <w:rPr>
        <w:rFonts w:ascii="Wingdings" w:hAnsi="Wingdings" w:hint="default"/>
      </w:rPr>
    </w:lvl>
  </w:abstractNum>
  <w:abstractNum w:abstractNumId="17" w15:restartNumberingAfterBreak="0">
    <w:nsid w:val="29C4113B"/>
    <w:multiLevelType w:val="hybridMultilevel"/>
    <w:tmpl w:val="CE4484FC"/>
    <w:lvl w:ilvl="0" w:tplc="CE96EA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AB1115"/>
    <w:multiLevelType w:val="hybridMultilevel"/>
    <w:tmpl w:val="1668DD58"/>
    <w:lvl w:ilvl="0" w:tplc="3D2E5DA4">
      <w:start w:val="1"/>
      <w:numFmt w:val="bullet"/>
      <w:lvlText w:val="-"/>
      <w:lvlJc w:val="left"/>
      <w:pPr>
        <w:ind w:left="720" w:hanging="360"/>
      </w:pPr>
      <w:rPr>
        <w:rFonts w:ascii="Calibri" w:hAnsi="Calibri" w:hint="default"/>
      </w:rPr>
    </w:lvl>
    <w:lvl w:ilvl="1" w:tplc="C6A2CEF4">
      <w:start w:val="1"/>
      <w:numFmt w:val="bullet"/>
      <w:lvlText w:val="o"/>
      <w:lvlJc w:val="left"/>
      <w:pPr>
        <w:ind w:left="1440" w:hanging="360"/>
      </w:pPr>
      <w:rPr>
        <w:rFonts w:ascii="Courier New" w:hAnsi="Courier New" w:hint="default"/>
      </w:rPr>
    </w:lvl>
    <w:lvl w:ilvl="2" w:tplc="F29C0282">
      <w:start w:val="1"/>
      <w:numFmt w:val="bullet"/>
      <w:lvlText w:val=""/>
      <w:lvlJc w:val="left"/>
      <w:pPr>
        <w:ind w:left="2160" w:hanging="360"/>
      </w:pPr>
      <w:rPr>
        <w:rFonts w:ascii="Wingdings" w:hAnsi="Wingdings" w:hint="default"/>
      </w:rPr>
    </w:lvl>
    <w:lvl w:ilvl="3" w:tplc="9D90282C">
      <w:start w:val="1"/>
      <w:numFmt w:val="bullet"/>
      <w:lvlText w:val=""/>
      <w:lvlJc w:val="left"/>
      <w:pPr>
        <w:ind w:left="2880" w:hanging="360"/>
      </w:pPr>
      <w:rPr>
        <w:rFonts w:ascii="Symbol" w:hAnsi="Symbol" w:hint="default"/>
      </w:rPr>
    </w:lvl>
    <w:lvl w:ilvl="4" w:tplc="80C21542">
      <w:start w:val="1"/>
      <w:numFmt w:val="bullet"/>
      <w:lvlText w:val="o"/>
      <w:lvlJc w:val="left"/>
      <w:pPr>
        <w:ind w:left="3600" w:hanging="360"/>
      </w:pPr>
      <w:rPr>
        <w:rFonts w:ascii="Courier New" w:hAnsi="Courier New" w:hint="default"/>
      </w:rPr>
    </w:lvl>
    <w:lvl w:ilvl="5" w:tplc="C4C68926">
      <w:start w:val="1"/>
      <w:numFmt w:val="bullet"/>
      <w:lvlText w:val=""/>
      <w:lvlJc w:val="left"/>
      <w:pPr>
        <w:ind w:left="4320" w:hanging="360"/>
      </w:pPr>
      <w:rPr>
        <w:rFonts w:ascii="Wingdings" w:hAnsi="Wingdings" w:hint="default"/>
      </w:rPr>
    </w:lvl>
    <w:lvl w:ilvl="6" w:tplc="1B38BD16">
      <w:start w:val="1"/>
      <w:numFmt w:val="bullet"/>
      <w:lvlText w:val=""/>
      <w:lvlJc w:val="left"/>
      <w:pPr>
        <w:ind w:left="5040" w:hanging="360"/>
      </w:pPr>
      <w:rPr>
        <w:rFonts w:ascii="Symbol" w:hAnsi="Symbol" w:hint="default"/>
      </w:rPr>
    </w:lvl>
    <w:lvl w:ilvl="7" w:tplc="68A628FE">
      <w:start w:val="1"/>
      <w:numFmt w:val="bullet"/>
      <w:lvlText w:val="o"/>
      <w:lvlJc w:val="left"/>
      <w:pPr>
        <w:ind w:left="5760" w:hanging="360"/>
      </w:pPr>
      <w:rPr>
        <w:rFonts w:ascii="Courier New" w:hAnsi="Courier New" w:hint="default"/>
      </w:rPr>
    </w:lvl>
    <w:lvl w:ilvl="8" w:tplc="0388C892">
      <w:start w:val="1"/>
      <w:numFmt w:val="bullet"/>
      <w:lvlText w:val=""/>
      <w:lvlJc w:val="left"/>
      <w:pPr>
        <w:ind w:left="6480" w:hanging="360"/>
      </w:pPr>
      <w:rPr>
        <w:rFonts w:ascii="Wingdings" w:hAnsi="Wingdings" w:hint="default"/>
      </w:rPr>
    </w:lvl>
  </w:abstractNum>
  <w:abstractNum w:abstractNumId="19" w15:restartNumberingAfterBreak="0">
    <w:nsid w:val="2ED15748"/>
    <w:multiLevelType w:val="singleLevel"/>
    <w:tmpl w:val="6F9882EA"/>
    <w:lvl w:ilvl="0">
      <w:start w:val="1"/>
      <w:numFmt w:val="decimal"/>
      <w:lvlText w:val="%1."/>
      <w:legacy w:legacy="1" w:legacySpace="0" w:legacyIndent="360"/>
      <w:lvlJc w:val="left"/>
      <w:pPr>
        <w:ind w:left="1440" w:hanging="360"/>
      </w:pPr>
    </w:lvl>
  </w:abstractNum>
  <w:abstractNum w:abstractNumId="20" w15:restartNumberingAfterBreak="0">
    <w:nsid w:val="31FB3336"/>
    <w:multiLevelType w:val="hybridMultilevel"/>
    <w:tmpl w:val="C0029CD2"/>
    <w:lvl w:ilvl="0" w:tplc="D0F019CE">
      <w:start w:val="1"/>
      <w:numFmt w:val="bullet"/>
      <w:lvlText w:val="-"/>
      <w:lvlJc w:val="left"/>
      <w:pPr>
        <w:ind w:left="720" w:hanging="360"/>
      </w:pPr>
      <w:rPr>
        <w:rFonts w:ascii="Calibri" w:hAnsi="Calibri" w:hint="default"/>
      </w:rPr>
    </w:lvl>
    <w:lvl w:ilvl="1" w:tplc="6F44E546">
      <w:start w:val="1"/>
      <w:numFmt w:val="bullet"/>
      <w:lvlText w:val="o"/>
      <w:lvlJc w:val="left"/>
      <w:pPr>
        <w:ind w:left="1440" w:hanging="360"/>
      </w:pPr>
      <w:rPr>
        <w:rFonts w:ascii="Courier New" w:hAnsi="Courier New" w:hint="default"/>
      </w:rPr>
    </w:lvl>
    <w:lvl w:ilvl="2" w:tplc="59B620EA">
      <w:start w:val="1"/>
      <w:numFmt w:val="bullet"/>
      <w:lvlText w:val=""/>
      <w:lvlJc w:val="left"/>
      <w:pPr>
        <w:ind w:left="2160" w:hanging="360"/>
      </w:pPr>
      <w:rPr>
        <w:rFonts w:ascii="Wingdings" w:hAnsi="Wingdings" w:hint="default"/>
      </w:rPr>
    </w:lvl>
    <w:lvl w:ilvl="3" w:tplc="2006DF20">
      <w:start w:val="1"/>
      <w:numFmt w:val="bullet"/>
      <w:lvlText w:val=""/>
      <w:lvlJc w:val="left"/>
      <w:pPr>
        <w:ind w:left="2880" w:hanging="360"/>
      </w:pPr>
      <w:rPr>
        <w:rFonts w:ascii="Symbol" w:hAnsi="Symbol" w:hint="default"/>
      </w:rPr>
    </w:lvl>
    <w:lvl w:ilvl="4" w:tplc="7DCA1A36">
      <w:start w:val="1"/>
      <w:numFmt w:val="bullet"/>
      <w:lvlText w:val="o"/>
      <w:lvlJc w:val="left"/>
      <w:pPr>
        <w:ind w:left="3600" w:hanging="360"/>
      </w:pPr>
      <w:rPr>
        <w:rFonts w:ascii="Courier New" w:hAnsi="Courier New" w:hint="default"/>
      </w:rPr>
    </w:lvl>
    <w:lvl w:ilvl="5" w:tplc="F9B2AF20">
      <w:start w:val="1"/>
      <w:numFmt w:val="bullet"/>
      <w:lvlText w:val=""/>
      <w:lvlJc w:val="left"/>
      <w:pPr>
        <w:ind w:left="4320" w:hanging="360"/>
      </w:pPr>
      <w:rPr>
        <w:rFonts w:ascii="Wingdings" w:hAnsi="Wingdings" w:hint="default"/>
      </w:rPr>
    </w:lvl>
    <w:lvl w:ilvl="6" w:tplc="EDD0032C">
      <w:start w:val="1"/>
      <w:numFmt w:val="bullet"/>
      <w:lvlText w:val=""/>
      <w:lvlJc w:val="left"/>
      <w:pPr>
        <w:ind w:left="5040" w:hanging="360"/>
      </w:pPr>
      <w:rPr>
        <w:rFonts w:ascii="Symbol" w:hAnsi="Symbol" w:hint="default"/>
      </w:rPr>
    </w:lvl>
    <w:lvl w:ilvl="7" w:tplc="1FF6711A">
      <w:start w:val="1"/>
      <w:numFmt w:val="bullet"/>
      <w:lvlText w:val="o"/>
      <w:lvlJc w:val="left"/>
      <w:pPr>
        <w:ind w:left="5760" w:hanging="360"/>
      </w:pPr>
      <w:rPr>
        <w:rFonts w:ascii="Courier New" w:hAnsi="Courier New" w:hint="default"/>
      </w:rPr>
    </w:lvl>
    <w:lvl w:ilvl="8" w:tplc="94F05EB6">
      <w:start w:val="1"/>
      <w:numFmt w:val="bullet"/>
      <w:lvlText w:val=""/>
      <w:lvlJc w:val="left"/>
      <w:pPr>
        <w:ind w:left="6480" w:hanging="360"/>
      </w:pPr>
      <w:rPr>
        <w:rFonts w:ascii="Wingdings" w:hAnsi="Wingdings" w:hint="default"/>
      </w:rPr>
    </w:lvl>
  </w:abstractNum>
  <w:abstractNum w:abstractNumId="21" w15:restartNumberingAfterBreak="0">
    <w:nsid w:val="37B72497"/>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A517357"/>
    <w:multiLevelType w:val="hybridMultilevel"/>
    <w:tmpl w:val="3F1206C0"/>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3EA8037F"/>
    <w:multiLevelType w:val="multilevel"/>
    <w:tmpl w:val="6322830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427264B3"/>
    <w:multiLevelType w:val="hybridMultilevel"/>
    <w:tmpl w:val="80BC1BD4"/>
    <w:lvl w:ilvl="0" w:tplc="6242F2F6">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450D4951"/>
    <w:multiLevelType w:val="hybridMultilevel"/>
    <w:tmpl w:val="EA0E9D0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20628B"/>
    <w:multiLevelType w:val="hybridMultilevel"/>
    <w:tmpl w:val="7B18B348"/>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27913"/>
    <w:multiLevelType w:val="hybridMultilevel"/>
    <w:tmpl w:val="653E6DE8"/>
    <w:lvl w:ilvl="0" w:tplc="0409000B">
      <w:start w:val="1"/>
      <w:numFmt w:val="bullet"/>
      <w:lvlText w:val=""/>
      <w:lvlJc w:val="left"/>
      <w:pPr>
        <w:ind w:left="108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951995"/>
    <w:multiLevelType w:val="hybridMultilevel"/>
    <w:tmpl w:val="51524848"/>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8C6653"/>
    <w:multiLevelType w:val="hybridMultilevel"/>
    <w:tmpl w:val="82BAAAAC"/>
    <w:lvl w:ilvl="0" w:tplc="3D30DBC8">
      <w:start w:val="1"/>
      <w:numFmt w:val="bullet"/>
      <w:lvlText w:val=""/>
      <w:lvlJc w:val="left"/>
      <w:pPr>
        <w:tabs>
          <w:tab w:val="num" w:pos="1044"/>
        </w:tabs>
        <w:ind w:left="1008" w:hanging="288"/>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4E2339F"/>
    <w:multiLevelType w:val="hybridMultilevel"/>
    <w:tmpl w:val="CAC45480"/>
    <w:lvl w:ilvl="0" w:tplc="FADC7F5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C54586"/>
    <w:multiLevelType w:val="hybridMultilevel"/>
    <w:tmpl w:val="EFFADED8"/>
    <w:lvl w:ilvl="0" w:tplc="815C1082">
      <w:start w:val="1"/>
      <w:numFmt w:val="bullet"/>
      <w:lvlText w:val="-"/>
      <w:lvlJc w:val="left"/>
      <w:pPr>
        <w:ind w:left="720" w:hanging="360"/>
      </w:pPr>
      <w:rPr>
        <w:rFonts w:ascii="Calibri" w:hAnsi="Calibri" w:hint="default"/>
      </w:rPr>
    </w:lvl>
    <w:lvl w:ilvl="1" w:tplc="90AEE59C">
      <w:start w:val="1"/>
      <w:numFmt w:val="bullet"/>
      <w:lvlText w:val="o"/>
      <w:lvlJc w:val="left"/>
      <w:pPr>
        <w:ind w:left="1440" w:hanging="360"/>
      </w:pPr>
      <w:rPr>
        <w:rFonts w:ascii="Courier New" w:hAnsi="Courier New" w:hint="default"/>
      </w:rPr>
    </w:lvl>
    <w:lvl w:ilvl="2" w:tplc="364C4F34">
      <w:start w:val="1"/>
      <w:numFmt w:val="bullet"/>
      <w:lvlText w:val=""/>
      <w:lvlJc w:val="left"/>
      <w:pPr>
        <w:ind w:left="2160" w:hanging="360"/>
      </w:pPr>
      <w:rPr>
        <w:rFonts w:ascii="Wingdings" w:hAnsi="Wingdings" w:hint="default"/>
      </w:rPr>
    </w:lvl>
    <w:lvl w:ilvl="3" w:tplc="180004C0">
      <w:start w:val="1"/>
      <w:numFmt w:val="bullet"/>
      <w:lvlText w:val=""/>
      <w:lvlJc w:val="left"/>
      <w:pPr>
        <w:ind w:left="2880" w:hanging="360"/>
      </w:pPr>
      <w:rPr>
        <w:rFonts w:ascii="Symbol" w:hAnsi="Symbol" w:hint="default"/>
      </w:rPr>
    </w:lvl>
    <w:lvl w:ilvl="4" w:tplc="83F85714">
      <w:start w:val="1"/>
      <w:numFmt w:val="bullet"/>
      <w:lvlText w:val="o"/>
      <w:lvlJc w:val="left"/>
      <w:pPr>
        <w:ind w:left="3600" w:hanging="360"/>
      </w:pPr>
      <w:rPr>
        <w:rFonts w:ascii="Courier New" w:hAnsi="Courier New" w:hint="default"/>
      </w:rPr>
    </w:lvl>
    <w:lvl w:ilvl="5" w:tplc="EE829182">
      <w:start w:val="1"/>
      <w:numFmt w:val="bullet"/>
      <w:lvlText w:val=""/>
      <w:lvlJc w:val="left"/>
      <w:pPr>
        <w:ind w:left="4320" w:hanging="360"/>
      </w:pPr>
      <w:rPr>
        <w:rFonts w:ascii="Wingdings" w:hAnsi="Wingdings" w:hint="default"/>
      </w:rPr>
    </w:lvl>
    <w:lvl w:ilvl="6" w:tplc="B18253D0">
      <w:start w:val="1"/>
      <w:numFmt w:val="bullet"/>
      <w:lvlText w:val=""/>
      <w:lvlJc w:val="left"/>
      <w:pPr>
        <w:ind w:left="5040" w:hanging="360"/>
      </w:pPr>
      <w:rPr>
        <w:rFonts w:ascii="Symbol" w:hAnsi="Symbol" w:hint="default"/>
      </w:rPr>
    </w:lvl>
    <w:lvl w:ilvl="7" w:tplc="B060D5FA">
      <w:start w:val="1"/>
      <w:numFmt w:val="bullet"/>
      <w:lvlText w:val="o"/>
      <w:lvlJc w:val="left"/>
      <w:pPr>
        <w:ind w:left="5760" w:hanging="360"/>
      </w:pPr>
      <w:rPr>
        <w:rFonts w:ascii="Courier New" w:hAnsi="Courier New" w:hint="default"/>
      </w:rPr>
    </w:lvl>
    <w:lvl w:ilvl="8" w:tplc="52B2D57C">
      <w:start w:val="1"/>
      <w:numFmt w:val="bullet"/>
      <w:lvlText w:val=""/>
      <w:lvlJc w:val="left"/>
      <w:pPr>
        <w:ind w:left="6480" w:hanging="360"/>
      </w:pPr>
      <w:rPr>
        <w:rFonts w:ascii="Wingdings" w:hAnsi="Wingdings" w:hint="default"/>
      </w:rPr>
    </w:lvl>
  </w:abstractNum>
  <w:abstractNum w:abstractNumId="32" w15:restartNumberingAfterBreak="0">
    <w:nsid w:val="61454CAD"/>
    <w:multiLevelType w:val="hybridMultilevel"/>
    <w:tmpl w:val="C18C9C0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61C92C81"/>
    <w:multiLevelType w:val="multilevel"/>
    <w:tmpl w:val="190C649E"/>
    <w:lvl w:ilvl="0">
      <w:start w:val="1"/>
      <w:numFmt w:val="decimal"/>
      <w:lvlText w:val="%1."/>
      <w:legacy w:legacy="1" w:legacySpace="0" w:legacyIndent="0"/>
      <w:lvlJc w:val="left"/>
    </w:lvl>
    <w:lvl w:ilvl="1">
      <w:start w:val="7"/>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120" w:legacyIndent="1440"/>
      <w:lvlJc w:val="left"/>
      <w:pPr>
        <w:ind w:left="1440" w:hanging="1440"/>
      </w:pPr>
    </w:lvl>
  </w:abstractNum>
  <w:abstractNum w:abstractNumId="34" w15:restartNumberingAfterBreak="0">
    <w:nsid w:val="65180EBF"/>
    <w:multiLevelType w:val="hybridMultilevel"/>
    <w:tmpl w:val="B602E166"/>
    <w:lvl w:ilvl="0" w:tplc="0409000B">
      <w:start w:val="1"/>
      <w:numFmt w:val="bullet"/>
      <w:lvlText w:val=""/>
      <w:lvlJc w:val="left"/>
      <w:pPr>
        <w:ind w:left="1080" w:hanging="360"/>
      </w:pPr>
      <w:rPr>
        <w:rFonts w:ascii="Wingdings" w:hAnsi="Wingdings" w:cs="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F323271"/>
    <w:multiLevelType w:val="hybridMultilevel"/>
    <w:tmpl w:val="7A9AD1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21D0368"/>
    <w:multiLevelType w:val="hybridMultilevel"/>
    <w:tmpl w:val="2AA0B598"/>
    <w:lvl w:ilvl="0" w:tplc="AF1C704A">
      <w:numFmt w:val="bullet"/>
      <w:lvlText w:val="-"/>
      <w:lvlJc w:val="left"/>
      <w:pPr>
        <w:ind w:left="1080" w:hanging="360"/>
      </w:pPr>
      <w:rPr>
        <w:rFonts w:ascii="Arial" w:eastAsia="Times New Roman"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AD3CEC"/>
    <w:multiLevelType w:val="hybridMultilevel"/>
    <w:tmpl w:val="F366595C"/>
    <w:lvl w:ilvl="0" w:tplc="97DC55E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DD3B11"/>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EA12985"/>
    <w:multiLevelType w:val="hybridMultilevel"/>
    <w:tmpl w:val="017660DE"/>
    <w:lvl w:ilvl="0" w:tplc="2A4AB33E">
      <w:numFmt w:val="bullet"/>
      <w:lvlText w:val="•"/>
      <w:lvlJc w:val="left"/>
      <w:pPr>
        <w:ind w:left="756" w:hanging="396"/>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1440" w:hanging="360"/>
        </w:pPr>
        <w:rPr>
          <w:rFonts w:ascii="Symbol" w:hAnsi="Symbol" w:hint="default"/>
        </w:rPr>
      </w:lvl>
    </w:lvlOverride>
  </w:num>
  <w:num w:numId="2">
    <w:abstractNumId w:val="8"/>
  </w:num>
  <w:num w:numId="3">
    <w:abstractNumId w:val="33"/>
  </w:num>
  <w:num w:numId="4">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5">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6">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7">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8">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9">
    <w:abstractNumId w:val="33"/>
    <w:lvlOverride w:ilvl="0">
      <w:lvl w:ilvl="0">
        <w:start w:val="1"/>
        <w:numFmt w:val="decimal"/>
        <w:lvlText w:val="%1."/>
        <w:legacy w:legacy="1" w:legacySpace="0" w:legacyIndent="0"/>
        <w:lvlJc w:val="left"/>
      </w:lvl>
    </w:lvlOverride>
    <w:lvlOverride w:ilvl="1">
      <w:lvl w:ilvl="1">
        <w:start w:val="7"/>
        <w:numFmt w:val="decimal"/>
        <w:lvlText w:val="%1.%2"/>
        <w:legacy w:legacy="1" w:legacySpace="0" w:legacyIndent="0"/>
        <w:lvlJc w:val="left"/>
      </w:lvl>
    </w:lvlOverride>
    <w:lvlOverride w:ilvl="2">
      <w:lvl w:ilvl="2">
        <w:start w:val="1"/>
        <w:numFmt w:val="decimal"/>
        <w:lvlText w:val="%1.%2.%3"/>
        <w:legacy w:legacy="1" w:legacySpace="0" w:legacyIndent="0"/>
        <w:lvlJc w:val="left"/>
      </w:lvl>
    </w:lvlOverride>
    <w:lvlOverride w:ilvl="3">
      <w:lvl w:ilvl="3">
        <w:start w:val="1"/>
        <w:numFmt w:val="decimal"/>
        <w:lvlText w:val="%1.%2.%3.%4"/>
        <w:legacy w:legacy="1" w:legacySpace="0" w:legacyIndent="0"/>
        <w:lvlJc w:val="left"/>
      </w:lvl>
    </w:lvlOverride>
    <w:lvlOverride w:ilvl="4">
      <w:lvl w:ilvl="4">
        <w:start w:val="1"/>
        <w:numFmt w:val="decimal"/>
        <w:lvlText w:val="%1.%2.%3.%4.%5"/>
        <w:legacy w:legacy="1" w:legacySpace="0" w:legacyIndent="0"/>
        <w:lvlJc w:val="left"/>
      </w:lvl>
    </w:lvlOverride>
    <w:lvlOverride w:ilvl="5">
      <w:lvl w:ilvl="5">
        <w:start w:val="1"/>
        <w:numFmt w:val="decimal"/>
        <w:lvlText w:val="%1.%2.%3.%4.%5.%6"/>
        <w:legacy w:legacy="1" w:legacySpace="0" w:legacyIndent="0"/>
        <w:lvlJc w:val="left"/>
      </w:lvl>
    </w:lvlOverride>
    <w:lvlOverride w:ilvl="6">
      <w:lvl w:ilvl="6">
        <w:start w:val="1"/>
        <w:numFmt w:val="decimal"/>
        <w:lvlText w:val="%1.%2.%3.%4.%5.%6.%7"/>
        <w:legacy w:legacy="1" w:legacySpace="0" w:legacyIndent="0"/>
        <w:lvlJc w:val="left"/>
      </w:lvl>
    </w:lvlOverride>
    <w:lvlOverride w:ilvl="7">
      <w:lvl w:ilvl="7">
        <w:start w:val="1"/>
        <w:numFmt w:val="decimal"/>
        <w:lvlText w:val="%1.%2.%3.%4.%5.%6.%7.%8"/>
        <w:legacy w:legacy="1" w:legacySpace="0" w:legacyIndent="0"/>
        <w:lvlJc w:val="left"/>
      </w:lvl>
    </w:lvlOverride>
    <w:lvlOverride w:ilvl="8">
      <w:lvl w:ilvl="8">
        <w:start w:val="1"/>
        <w:numFmt w:val="decimal"/>
        <w:lvlText w:val="%1.%2.%3.%4.%5.%6.%7.%8.%9"/>
        <w:legacy w:legacy="1" w:legacySpace="120" w:legacyIndent="1440"/>
        <w:lvlJc w:val="left"/>
        <w:pPr>
          <w:ind w:left="1440" w:hanging="1440"/>
        </w:pPr>
      </w:lvl>
    </w:lvlOverride>
  </w:num>
  <w:num w:numId="10">
    <w:abstractNumId w:val="14"/>
  </w:num>
  <w:num w:numId="11">
    <w:abstractNumId w:val="21"/>
  </w:num>
  <w:num w:numId="12">
    <w:abstractNumId w:val="6"/>
  </w:num>
  <w:num w:numId="13">
    <w:abstractNumId w:val="15"/>
  </w:num>
  <w:num w:numId="14">
    <w:abstractNumId w:val="2"/>
  </w:num>
  <w:num w:numId="15">
    <w:abstractNumId w:val="2"/>
    <w:lvlOverride w:ilvl="0">
      <w:lvl w:ilvl="0">
        <w:start w:val="1"/>
        <w:numFmt w:val="decimal"/>
        <w:lvlText w:val="%1."/>
        <w:legacy w:legacy="1" w:legacySpace="0" w:legacyIndent="360"/>
        <w:lvlJc w:val="left"/>
        <w:pPr>
          <w:ind w:left="1440" w:hanging="360"/>
        </w:pPr>
      </w:lvl>
    </w:lvlOverride>
  </w:num>
  <w:num w:numId="16">
    <w:abstractNumId w:val="19"/>
  </w:num>
  <w:num w:numId="17">
    <w:abstractNumId w:val="38"/>
  </w:num>
  <w:num w:numId="18">
    <w:abstractNumId w:val="24"/>
  </w:num>
  <w:num w:numId="19">
    <w:abstractNumId w:val="13"/>
  </w:num>
  <w:num w:numId="20">
    <w:abstractNumId w:val="7"/>
  </w:num>
  <w:num w:numId="21">
    <w:abstractNumId w:val="32"/>
  </w:num>
  <w:num w:numId="22">
    <w:abstractNumId w:val="23"/>
  </w:num>
  <w:num w:numId="23">
    <w:abstractNumId w:val="29"/>
  </w:num>
  <w:num w:numId="24">
    <w:abstractNumId w:val="11"/>
  </w:num>
  <w:num w:numId="25">
    <w:abstractNumId w:val="3"/>
  </w:num>
  <w:num w:numId="26">
    <w:abstractNumId w:val="4"/>
  </w:num>
  <w:num w:numId="27">
    <w:abstractNumId w:val="22"/>
  </w:num>
  <w:num w:numId="28">
    <w:abstractNumId w:val="39"/>
  </w:num>
  <w:num w:numId="29">
    <w:abstractNumId w:val="5"/>
  </w:num>
  <w:num w:numId="30">
    <w:abstractNumId w:val="37"/>
  </w:num>
  <w:num w:numId="31">
    <w:abstractNumId w:val="30"/>
  </w:num>
  <w:num w:numId="32">
    <w:abstractNumId w:val="25"/>
  </w:num>
  <w:num w:numId="33">
    <w:abstractNumId w:val="26"/>
  </w:num>
  <w:num w:numId="34">
    <w:abstractNumId w:val="17"/>
  </w:num>
  <w:num w:numId="35">
    <w:abstractNumId w:val="10"/>
  </w:num>
  <w:num w:numId="36">
    <w:abstractNumId w:val="16"/>
  </w:num>
  <w:num w:numId="37">
    <w:abstractNumId w:val="20"/>
  </w:num>
  <w:num w:numId="38">
    <w:abstractNumId w:val="1"/>
  </w:num>
  <w:num w:numId="39">
    <w:abstractNumId w:val="18"/>
  </w:num>
  <w:num w:numId="40">
    <w:abstractNumId w:val="31"/>
  </w:num>
  <w:num w:numId="41">
    <w:abstractNumId w:val="36"/>
  </w:num>
  <w:num w:numId="42">
    <w:abstractNumId w:val="12"/>
  </w:num>
  <w:num w:numId="43">
    <w:abstractNumId w:val="27"/>
  </w:num>
  <w:num w:numId="44">
    <w:abstractNumId w:val="35"/>
  </w:num>
  <w:num w:numId="45">
    <w:abstractNumId w:val="9"/>
  </w:num>
  <w:num w:numId="46">
    <w:abstractNumId w:val="28"/>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intFractionalCharacterWidth/>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391"/>
    <w:rsid w:val="00016922"/>
    <w:rsid w:val="00032E1D"/>
    <w:rsid w:val="0004373D"/>
    <w:rsid w:val="000727E4"/>
    <w:rsid w:val="000B1873"/>
    <w:rsid w:val="000C17D7"/>
    <w:rsid w:val="000E714E"/>
    <w:rsid w:val="001137AD"/>
    <w:rsid w:val="0011503B"/>
    <w:rsid w:val="00120D22"/>
    <w:rsid w:val="00124435"/>
    <w:rsid w:val="00153BCE"/>
    <w:rsid w:val="001555D4"/>
    <w:rsid w:val="00171152"/>
    <w:rsid w:val="001764C9"/>
    <w:rsid w:val="001A410D"/>
    <w:rsid w:val="001A7FC8"/>
    <w:rsid w:val="001E5FBD"/>
    <w:rsid w:val="001E6259"/>
    <w:rsid w:val="00223F40"/>
    <w:rsid w:val="00253276"/>
    <w:rsid w:val="0026113C"/>
    <w:rsid w:val="00266EBC"/>
    <w:rsid w:val="00274E0F"/>
    <w:rsid w:val="002839D7"/>
    <w:rsid w:val="002B027E"/>
    <w:rsid w:val="002E57D8"/>
    <w:rsid w:val="002F043E"/>
    <w:rsid w:val="003261C8"/>
    <w:rsid w:val="00360F64"/>
    <w:rsid w:val="00363F9F"/>
    <w:rsid w:val="00382ED2"/>
    <w:rsid w:val="003931E1"/>
    <w:rsid w:val="003D2684"/>
    <w:rsid w:val="003F5743"/>
    <w:rsid w:val="00405DF9"/>
    <w:rsid w:val="004644BC"/>
    <w:rsid w:val="00481B46"/>
    <w:rsid w:val="00486451"/>
    <w:rsid w:val="00490B06"/>
    <w:rsid w:val="004964BC"/>
    <w:rsid w:val="004E2E90"/>
    <w:rsid w:val="00505FA2"/>
    <w:rsid w:val="00513CA7"/>
    <w:rsid w:val="00527E24"/>
    <w:rsid w:val="00535EC9"/>
    <w:rsid w:val="0054393C"/>
    <w:rsid w:val="0054587E"/>
    <w:rsid w:val="005608D6"/>
    <w:rsid w:val="00564656"/>
    <w:rsid w:val="00584253"/>
    <w:rsid w:val="0059798F"/>
    <w:rsid w:val="005A3FD2"/>
    <w:rsid w:val="005B0B51"/>
    <w:rsid w:val="00606B80"/>
    <w:rsid w:val="00652E82"/>
    <w:rsid w:val="00683FBC"/>
    <w:rsid w:val="00684373"/>
    <w:rsid w:val="006C1216"/>
    <w:rsid w:val="006C4F97"/>
    <w:rsid w:val="006D3F5B"/>
    <w:rsid w:val="006E5C98"/>
    <w:rsid w:val="006F20A6"/>
    <w:rsid w:val="00732928"/>
    <w:rsid w:val="00733330"/>
    <w:rsid w:val="007361A4"/>
    <w:rsid w:val="007443A1"/>
    <w:rsid w:val="007500F5"/>
    <w:rsid w:val="00773733"/>
    <w:rsid w:val="007910F0"/>
    <w:rsid w:val="00796C6F"/>
    <w:rsid w:val="00796D75"/>
    <w:rsid w:val="00797251"/>
    <w:rsid w:val="00810279"/>
    <w:rsid w:val="0081137B"/>
    <w:rsid w:val="00814879"/>
    <w:rsid w:val="008517B9"/>
    <w:rsid w:val="0085379D"/>
    <w:rsid w:val="00877D56"/>
    <w:rsid w:val="008806B2"/>
    <w:rsid w:val="008A0BC1"/>
    <w:rsid w:val="008A2009"/>
    <w:rsid w:val="008D3C2F"/>
    <w:rsid w:val="009023F9"/>
    <w:rsid w:val="00920E35"/>
    <w:rsid w:val="009238A9"/>
    <w:rsid w:val="0095037E"/>
    <w:rsid w:val="00956835"/>
    <w:rsid w:val="009630F5"/>
    <w:rsid w:val="0098408D"/>
    <w:rsid w:val="00984F36"/>
    <w:rsid w:val="009A496A"/>
    <w:rsid w:val="009B2180"/>
    <w:rsid w:val="009D3FE2"/>
    <w:rsid w:val="009D598A"/>
    <w:rsid w:val="009F074A"/>
    <w:rsid w:val="009F5B56"/>
    <w:rsid w:val="00A04E7B"/>
    <w:rsid w:val="00A07A08"/>
    <w:rsid w:val="00A26F97"/>
    <w:rsid w:val="00A34C3E"/>
    <w:rsid w:val="00A35BA0"/>
    <w:rsid w:val="00A44D24"/>
    <w:rsid w:val="00A570DB"/>
    <w:rsid w:val="00A61489"/>
    <w:rsid w:val="00A84BEA"/>
    <w:rsid w:val="00AD17EF"/>
    <w:rsid w:val="00AE20C4"/>
    <w:rsid w:val="00AE3C3C"/>
    <w:rsid w:val="00B03094"/>
    <w:rsid w:val="00B55BE7"/>
    <w:rsid w:val="00BA7E5F"/>
    <w:rsid w:val="00BB3155"/>
    <w:rsid w:val="00BB43F9"/>
    <w:rsid w:val="00C21113"/>
    <w:rsid w:val="00C4009D"/>
    <w:rsid w:val="00CA5B5C"/>
    <w:rsid w:val="00CB4795"/>
    <w:rsid w:val="00CC0DB0"/>
    <w:rsid w:val="00CD2619"/>
    <w:rsid w:val="00CF74D9"/>
    <w:rsid w:val="00D151EB"/>
    <w:rsid w:val="00D24AE7"/>
    <w:rsid w:val="00D43847"/>
    <w:rsid w:val="00D83633"/>
    <w:rsid w:val="00DC2D04"/>
    <w:rsid w:val="00DD2B35"/>
    <w:rsid w:val="00E21391"/>
    <w:rsid w:val="00E23F2A"/>
    <w:rsid w:val="00E72EB3"/>
    <w:rsid w:val="00E800A7"/>
    <w:rsid w:val="00E941E4"/>
    <w:rsid w:val="00E9653F"/>
    <w:rsid w:val="00EA1B62"/>
    <w:rsid w:val="00EA279C"/>
    <w:rsid w:val="00EB01B6"/>
    <w:rsid w:val="00EC5D48"/>
    <w:rsid w:val="00EE27B4"/>
    <w:rsid w:val="00EE2E4B"/>
    <w:rsid w:val="00EE5D19"/>
    <w:rsid w:val="00F001CE"/>
    <w:rsid w:val="00F2496D"/>
    <w:rsid w:val="00F739A1"/>
    <w:rsid w:val="00F7554F"/>
    <w:rsid w:val="00F83761"/>
    <w:rsid w:val="00F95519"/>
    <w:rsid w:val="00FB4F90"/>
    <w:rsid w:val="00FD2A36"/>
    <w:rsid w:val="00FF2E4F"/>
    <w:rsid w:val="00FF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75AF760B"/>
  <w15:chartTrackingRefBased/>
  <w15:docId w15:val="{69AE8B0B-0121-4656-957F-2995E0CF4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rPr>
  </w:style>
  <w:style w:type="paragraph" w:styleId="Heading1">
    <w:name w:val="heading 1"/>
    <w:basedOn w:val="HeadingBase"/>
    <w:next w:val="heading1underline"/>
    <w:qFormat/>
    <w:pPr>
      <w:pageBreakBefore/>
      <w:tabs>
        <w:tab w:val="left" w:pos="450"/>
      </w:tabs>
      <w:spacing w:before="600"/>
      <w:outlineLvl w:val="0"/>
    </w:pPr>
    <w:rPr>
      <w:b w:val="0"/>
    </w:rPr>
  </w:style>
  <w:style w:type="paragraph" w:styleId="Heading2">
    <w:name w:val="heading 2"/>
    <w:basedOn w:val="HeadingBase"/>
    <w:next w:val="BodyText2"/>
    <w:qFormat/>
    <w:pPr>
      <w:tabs>
        <w:tab w:val="left" w:pos="630"/>
      </w:tabs>
      <w:spacing w:before="160" w:after="160"/>
      <w:outlineLvl w:val="1"/>
    </w:pPr>
    <w:rPr>
      <w:b w:val="0"/>
      <w:smallCaps/>
    </w:rPr>
  </w:style>
  <w:style w:type="paragraph" w:styleId="Heading3">
    <w:name w:val="heading 3"/>
    <w:basedOn w:val="HeadingBase"/>
    <w:next w:val="BodyText3"/>
    <w:qFormat/>
    <w:pPr>
      <w:tabs>
        <w:tab w:val="left" w:pos="1170"/>
      </w:tabs>
      <w:ind w:left="360"/>
      <w:outlineLvl w:val="2"/>
    </w:pPr>
    <w:rPr>
      <w:smallCaps/>
      <w:sz w:val="24"/>
    </w:rPr>
  </w:style>
  <w:style w:type="paragraph" w:styleId="Heading4">
    <w:name w:val="heading 4"/>
    <w:basedOn w:val="HeadingBase"/>
    <w:next w:val="BodyText4"/>
    <w:qFormat/>
    <w:pPr>
      <w:tabs>
        <w:tab w:val="left" w:pos="1980"/>
      </w:tabs>
      <w:spacing w:before="160" w:after="160"/>
      <w:ind w:left="720"/>
      <w:outlineLvl w:val="3"/>
    </w:pPr>
    <w:rPr>
      <w:b w:val="0"/>
      <w:smallCaps/>
    </w:rPr>
  </w:style>
  <w:style w:type="paragraph" w:styleId="Heading5">
    <w:name w:val="heading 5"/>
    <w:basedOn w:val="HeadingBase"/>
    <w:next w:val="BodyText5"/>
    <w:qFormat/>
    <w:pPr>
      <w:tabs>
        <w:tab w:val="left" w:pos="2160"/>
      </w:tabs>
      <w:ind w:left="1080"/>
      <w:outlineLvl w:val="4"/>
    </w:pPr>
    <w:rPr>
      <w:b w:val="0"/>
      <w:smallCaps/>
      <w:sz w:val="22"/>
    </w:rPr>
  </w:style>
  <w:style w:type="paragraph" w:styleId="Heading6">
    <w:name w:val="heading 6"/>
    <w:basedOn w:val="Heading5"/>
    <w:next w:val="Normal"/>
    <w:qFormat/>
    <w:pPr>
      <w:outlineLvl w:val="5"/>
    </w:pPr>
    <w:rPr>
      <w:b/>
      <w:sz w:val="24"/>
    </w:rPr>
  </w:style>
  <w:style w:type="paragraph" w:styleId="Heading7">
    <w:name w:val="heading 7"/>
    <w:basedOn w:val="Heading6"/>
    <w:next w:val="Normal"/>
    <w:qFormat/>
    <w:pPr>
      <w:spacing w:before="80"/>
      <w:outlineLvl w:val="6"/>
    </w:pPr>
    <w:rPr>
      <w:rFonts w:ascii="Times New Roman" w:hAnsi="Times New Roman"/>
      <w:b w:val="0"/>
      <w:i/>
      <w:sz w:val="20"/>
    </w:rPr>
  </w:style>
  <w:style w:type="paragraph" w:styleId="Heading8">
    <w:name w:val="heading 8"/>
    <w:basedOn w:val="Normal"/>
    <w:next w:val="Normal"/>
    <w:qFormat/>
    <w:pPr>
      <w:keepNext/>
      <w:spacing w:before="80" w:after="60"/>
      <w:outlineLvl w:val="7"/>
    </w:pPr>
    <w:rPr>
      <w:b/>
      <w:i/>
      <w:kern w:val="28"/>
    </w:rPr>
  </w:style>
  <w:style w:type="paragraph" w:styleId="Heading9">
    <w:name w:val="heading 9"/>
    <w:basedOn w:val="Normal"/>
    <w:next w:val="Normal"/>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pPr>
      <w:keepNext/>
      <w:keepLines/>
      <w:spacing w:before="240" w:after="120"/>
    </w:pPr>
    <w:rPr>
      <w:b/>
      <w:kern w:val="28"/>
      <w:sz w:val="28"/>
    </w:rPr>
  </w:style>
  <w:style w:type="paragraph" w:customStyle="1" w:styleId="heading1underline">
    <w:name w:val="heading 1 underline"/>
    <w:basedOn w:val="Normal"/>
    <w:next w:val="Heading2"/>
    <w:pPr>
      <w:keepNext/>
      <w:pBdr>
        <w:top w:val="double" w:sz="6" w:space="1" w:color="auto"/>
      </w:pBdr>
      <w:spacing w:after="120"/>
    </w:pPr>
    <w:rPr>
      <w:u w:val="single"/>
    </w:rPr>
  </w:style>
  <w:style w:type="paragraph" w:styleId="BodyText2">
    <w:name w:val="Body Text 2"/>
    <w:basedOn w:val="BodyTextBase"/>
  </w:style>
  <w:style w:type="paragraph" w:customStyle="1" w:styleId="BodyTextBase">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customStyle="1" w:styleId="BodyText4">
    <w:name w:val="Body Text 4"/>
    <w:basedOn w:val="BodyTextBase"/>
    <w:pPr>
      <w:tabs>
        <w:tab w:val="clear" w:pos="720"/>
      </w:tabs>
      <w:ind w:left="720"/>
    </w:pPr>
  </w:style>
  <w:style w:type="paragraph" w:customStyle="1" w:styleId="BodyText5">
    <w:name w:val="Body Text 5"/>
    <w:basedOn w:val="BodyTextBase"/>
    <w:pPr>
      <w:tabs>
        <w:tab w:val="clear" w:pos="720"/>
        <w:tab w:val="clear" w:pos="1080"/>
      </w:tabs>
      <w:ind w:left="1080"/>
    </w:p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styleId="TOC8">
    <w:name w:val="toc 8"/>
    <w:basedOn w:val="Normal"/>
    <w:next w:val="Normal"/>
    <w:semiHidden/>
    <w:pPr>
      <w:tabs>
        <w:tab w:val="left" w:leader="dot" w:pos="8280"/>
        <w:tab w:val="right" w:pos="8640"/>
      </w:tabs>
      <w:ind w:left="5040" w:right="720"/>
    </w:pPr>
  </w:style>
  <w:style w:type="paragraph" w:styleId="TOC7">
    <w:name w:val="toc 7"/>
    <w:basedOn w:val="Normal"/>
    <w:next w:val="Normal"/>
    <w:semiHidden/>
    <w:pPr>
      <w:tabs>
        <w:tab w:val="left" w:leader="dot" w:pos="8280"/>
        <w:tab w:val="right" w:pos="8640"/>
      </w:tabs>
      <w:ind w:left="4320" w:right="720"/>
    </w:pPr>
  </w:style>
  <w:style w:type="paragraph" w:styleId="TOC6">
    <w:name w:val="toc 6"/>
    <w:basedOn w:val="Normal"/>
    <w:next w:val="Normal"/>
    <w:semiHidden/>
    <w:pPr>
      <w:tabs>
        <w:tab w:val="left" w:leader="dot" w:pos="8280"/>
        <w:tab w:val="right" w:pos="8640"/>
      </w:tabs>
      <w:ind w:left="3600" w:right="720"/>
    </w:pPr>
  </w:style>
  <w:style w:type="paragraph" w:styleId="TOC5">
    <w:name w:val="toc 5"/>
    <w:basedOn w:val="TOCBase"/>
    <w:semiHidden/>
    <w:pPr>
      <w:ind w:left="960"/>
    </w:pPr>
    <w:rPr>
      <w:caps w:val="0"/>
      <w:sz w:val="16"/>
    </w:rPr>
  </w:style>
  <w:style w:type="paragraph" w:customStyle="1" w:styleId="TOCBase">
    <w:name w:val="TOC Base"/>
    <w:basedOn w:val="Normal"/>
    <w:pPr>
      <w:tabs>
        <w:tab w:val="right" w:leader="dot" w:pos="8640"/>
      </w:tabs>
    </w:pPr>
    <w:rPr>
      <w:caps/>
    </w:rPr>
  </w:style>
  <w:style w:type="paragraph" w:styleId="TOC4">
    <w:name w:val="toc 4"/>
    <w:basedOn w:val="TOCBase"/>
    <w:semiHidden/>
    <w:pPr>
      <w:ind w:left="720"/>
    </w:pPr>
    <w:rPr>
      <w:caps w:val="0"/>
      <w:sz w:val="20"/>
    </w:rPr>
  </w:style>
  <w:style w:type="paragraph" w:styleId="TOC3">
    <w:name w:val="toc 3"/>
    <w:basedOn w:val="TOCBase"/>
    <w:next w:val="TOC2"/>
    <w:semiHidden/>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rPr>
  </w:style>
  <w:style w:type="paragraph" w:styleId="Index7">
    <w:name w:val="index 7"/>
    <w:basedOn w:val="Normal"/>
    <w:next w:val="Normal"/>
    <w:semiHidden/>
    <w:pPr>
      <w:ind w:left="2160"/>
    </w:pPr>
  </w:style>
  <w:style w:type="paragraph" w:styleId="Index6">
    <w:name w:val="index 6"/>
    <w:basedOn w:val="Normal"/>
    <w:next w:val="Normal"/>
    <w:semiHidden/>
    <w:pPr>
      <w:ind w:left="1800"/>
    </w:pPr>
  </w:style>
  <w:style w:type="paragraph" w:styleId="Index5">
    <w:name w:val="index 5"/>
    <w:basedOn w:val="IndexBase"/>
    <w:semiHidden/>
    <w:pPr>
      <w:ind w:left="2160"/>
    </w:pPr>
  </w:style>
  <w:style w:type="paragraph" w:customStyle="1" w:styleId="IndexBase">
    <w:name w:val="Index Base"/>
    <w:basedOn w:val="Normal"/>
    <w:pPr>
      <w:tabs>
        <w:tab w:val="right" w:leader="dot" w:pos="3960"/>
      </w:tabs>
      <w:ind w:left="720" w:hanging="720"/>
    </w:pPr>
  </w:style>
  <w:style w:type="paragraph" w:styleId="Index4">
    <w:name w:val="index 4"/>
    <w:basedOn w:val="IndexBase"/>
    <w:semiHidden/>
    <w:pPr>
      <w:ind w:left="1800"/>
    </w:pPr>
  </w:style>
  <w:style w:type="paragraph" w:styleId="Index3">
    <w:name w:val="index 3"/>
    <w:basedOn w:val="IndexBase"/>
    <w:semiHidden/>
    <w:pPr>
      <w:ind w:left="1440"/>
    </w:pPr>
  </w:style>
  <w:style w:type="paragraph" w:styleId="Index2">
    <w:name w:val="index 2"/>
    <w:basedOn w:val="IndexBase"/>
    <w:semiHidden/>
    <w:pPr>
      <w:ind w:left="1080"/>
    </w:pPr>
  </w:style>
  <w:style w:type="paragraph" w:styleId="Index1">
    <w:name w:val="index 1"/>
    <w:basedOn w:val="IndexBase"/>
    <w:semiHidden/>
  </w:style>
  <w:style w:type="character" w:styleId="LineNumber">
    <w:name w:val="line number"/>
    <w:rPr>
      <w:rFonts w:ascii="Arial" w:hAnsi="Arial"/>
      <w:sz w:val="18"/>
    </w:rPr>
  </w:style>
  <w:style w:type="paragraph" w:styleId="IndexHeading">
    <w:name w:val="index heading"/>
    <w:basedOn w:val="Normal"/>
    <w:next w:val="Index1"/>
    <w:semiHidden/>
    <w:pPr>
      <w:keepNext/>
      <w:spacing w:before="240"/>
    </w:pPr>
    <w:rPr>
      <w:b/>
      <w:kern w:val="28"/>
      <w:sz w:val="28"/>
    </w:rPr>
  </w:style>
  <w:style w:type="paragraph" w:styleId="Footer">
    <w:name w:val="footer"/>
    <w:basedOn w:val="FooterBase"/>
  </w:style>
  <w:style w:type="paragraph" w:customStyle="1" w:styleId="FooterBase">
    <w:name w:val="Footer Base"/>
    <w:basedOn w:val="Normal"/>
    <w:pPr>
      <w:keepLines/>
      <w:tabs>
        <w:tab w:val="center" w:pos="4320"/>
        <w:tab w:val="right" w:pos="8640"/>
      </w:tabs>
    </w:pPr>
    <w:rPr>
      <w:sz w:val="16"/>
    </w:rPr>
  </w:style>
  <w:style w:type="paragraph" w:styleId="Header">
    <w:name w:val="header"/>
    <w:basedOn w:val="HeaderBase"/>
    <w:rPr>
      <w:b w:val="0"/>
    </w:rPr>
  </w:style>
  <w:style w:type="paragraph" w:customStyle="1" w:styleId="HeaderBase">
    <w:name w:val="Header Base"/>
    <w:basedOn w:val="Normal"/>
    <w:pPr>
      <w:keepLines/>
      <w:tabs>
        <w:tab w:val="center" w:pos="4320"/>
        <w:tab w:val="right" w:pos="8640"/>
      </w:tabs>
    </w:pPr>
    <w:rPr>
      <w:b/>
    </w:rPr>
  </w:style>
  <w:style w:type="character" w:styleId="FootnoteReference">
    <w:name w:val="footnote reference"/>
    <w:semiHidden/>
    <w:rPr>
      <w:vertAlign w:val="superscript"/>
    </w:rPr>
  </w:style>
  <w:style w:type="paragraph" w:styleId="FootnoteText">
    <w:name w:val="footnote text"/>
    <w:basedOn w:val="FootnoteBase"/>
    <w:semiHidden/>
    <w:pPr>
      <w:spacing w:after="120"/>
    </w:pPr>
  </w:style>
  <w:style w:type="paragraph" w:customStyle="1" w:styleId="FootnoteBase">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customStyle="1" w:styleId="BodyText1">
    <w:name w:val="Body Text 1"/>
    <w:basedOn w:val="BodyTextBase"/>
  </w:style>
  <w:style w:type="paragraph" w:customStyle="1" w:styleId="TCLVL1">
    <w:name w:val="TCLVL1"/>
    <w:basedOn w:val="Normal"/>
    <w:rPr>
      <w:rFonts w:ascii="NewCenturySchlbk" w:hAnsi="NewCenturySchlbk"/>
      <w:b/>
      <w:sz w:val="26"/>
    </w:rPr>
  </w:style>
  <w:style w:type="paragraph" w:customStyle="1" w:styleId="TCLVL2">
    <w:name w:val="TCLVL2"/>
    <w:basedOn w:val="Normal"/>
    <w:next w:val="Heading2"/>
    <w:rPr>
      <w:rFonts w:ascii="NewCenturySchlbk" w:hAnsi="NewCenturySchlbk"/>
      <w:b/>
      <w:sz w:val="22"/>
    </w:rPr>
  </w:style>
  <w:style w:type="paragraph" w:styleId="Caption">
    <w:name w:val="caption"/>
    <w:basedOn w:val="Normal"/>
    <w:next w:val="Normal"/>
    <w:qFormat/>
    <w:pPr>
      <w:spacing w:before="120" w:after="160"/>
      <w:jc w:val="center"/>
    </w:pPr>
    <w:rPr>
      <w:i/>
      <w:u w:val="single"/>
    </w:rPr>
  </w:style>
  <w:style w:type="paragraph" w:customStyle="1" w:styleId="ChapterLabel">
    <w:name w:val="Chapter Label"/>
    <w:basedOn w:val="Normal"/>
    <w:next w:val="Normal"/>
    <w:pPr>
      <w:keepNext/>
      <w:pageBreakBefore/>
      <w:spacing w:before="360"/>
      <w:jc w:val="right"/>
    </w:pPr>
    <w:rPr>
      <w:b/>
      <w:kern w:val="28"/>
    </w:rPr>
  </w:style>
  <w:style w:type="paragraph" w:styleId="Date">
    <w:name w:val="Date"/>
    <w:basedOn w:val="Normal"/>
    <w:pPr>
      <w:spacing w:before="480" w:after="160"/>
      <w:jc w:val="center"/>
    </w:pPr>
    <w:rPr>
      <w:b/>
    </w:rPr>
  </w:style>
  <w:style w:type="character" w:styleId="Emphasis">
    <w:name w:val="Emphasis"/>
    <w:qFormat/>
    <w:rPr>
      <w:i/>
    </w:rPr>
  </w:style>
  <w:style w:type="character" w:styleId="EndnoteReference">
    <w:name w:val="endnote reference"/>
    <w:semiHidden/>
    <w:rPr>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Base"/>
  </w:style>
  <w:style w:type="paragraph" w:customStyle="1" w:styleId="FooterFirst">
    <w:name w:val="Footer First"/>
    <w:basedOn w:val="FooterBase"/>
    <w:pPr>
      <w:tabs>
        <w:tab w:val="clear" w:pos="8640"/>
      </w:tabs>
      <w:jc w:val="center"/>
    </w:pPr>
  </w:style>
  <w:style w:type="paragraph" w:customStyle="1" w:styleId="FooterOdd">
    <w:name w:val="Footer Odd"/>
    <w:basedOn w:val="FooterBase"/>
    <w:pPr>
      <w:tabs>
        <w:tab w:val="right" w:pos="0"/>
      </w:tabs>
      <w:jc w:val="right"/>
    </w:pPr>
  </w:style>
  <w:style w:type="paragraph" w:customStyle="1" w:styleId="HeaderEven">
    <w:name w:val="Header Even"/>
    <w:basedOn w:val="HeaderBase"/>
    <w:rPr>
      <w:b w:val="0"/>
    </w:rPr>
  </w:style>
  <w:style w:type="paragraph" w:customStyle="1" w:styleId="HeaderFirst">
    <w:name w:val="Header First"/>
    <w:basedOn w:val="HeaderBase"/>
    <w:pPr>
      <w:tabs>
        <w:tab w:val="clear" w:pos="8640"/>
      </w:tabs>
      <w:jc w:val="center"/>
    </w:pPr>
    <w:rPr>
      <w:b w:val="0"/>
    </w:rPr>
  </w:style>
  <w:style w:type="paragraph" w:customStyle="1" w:styleId="HeaderOdd">
    <w:name w:val="Header Odd"/>
    <w:basedOn w:val="HeaderBase"/>
    <w:pPr>
      <w:tabs>
        <w:tab w:val="right" w:pos="0"/>
      </w:tabs>
      <w:jc w:val="right"/>
    </w:pPr>
  </w:style>
  <w:style w:type="character" w:customStyle="1" w:styleId="Lead-inEmphasis">
    <w:name w:val="Lead-in Emphasis"/>
    <w:rPr>
      <w:b/>
      <w:i/>
    </w:rPr>
  </w:style>
  <w:style w:type="paragraph" w:customStyle="1" w:styleId="ListBullet1">
    <w:name w:val="List Bullet 1"/>
    <w:basedOn w:val="ListBase"/>
  </w:style>
  <w:style w:type="paragraph" w:customStyle="1" w:styleId="ListBase">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customStyle="1" w:styleId="List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customStyle="1" w:styleId="ListContinu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customStyle="1" w:styleId="ListNumber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customStyle="1" w:styleId="FSDMTitleCover">
    <w:name w:val="FSDM Title Cover"/>
    <w:basedOn w:val="TitleCover"/>
    <w:pPr>
      <w:tabs>
        <w:tab w:val="clear" w:pos="2160"/>
        <w:tab w:val="clear" w:pos="2520"/>
        <w:tab w:val="right" w:pos="2880"/>
        <w:tab w:val="left" w:pos="3600"/>
      </w:tabs>
      <w:spacing w:before="240"/>
      <w:jc w:val="left"/>
    </w:pPr>
  </w:style>
  <w:style w:type="paragraph" w:customStyle="1" w:styleId="TitleCover">
    <w:name w:val="Title Cover"/>
    <w:basedOn w:val="Normal"/>
    <w:next w:val="Normal"/>
    <w:pPr>
      <w:keepNext/>
      <w:keepLines/>
      <w:tabs>
        <w:tab w:val="right" w:pos="2160"/>
        <w:tab w:val="left" w:pos="2520"/>
      </w:tabs>
      <w:spacing w:before="3520" w:after="160"/>
      <w:jc w:val="center"/>
    </w:pPr>
    <w:rPr>
      <w:b/>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pPr>
      <w:spacing w:after="120"/>
    </w:pPr>
    <w:rPr>
      <w:rFonts w:ascii="Courier New" w:hAnsi="Courier New"/>
    </w:rPr>
  </w:style>
  <w:style w:type="character" w:styleId="PageNumber">
    <w:name w:val="page number"/>
    <w:basedOn w:val="DefaultParagraphFont"/>
  </w:style>
  <w:style w:type="paragraph" w:customStyle="1" w:styleId="Picture">
    <w:name w:val="Picture"/>
    <w:basedOn w:val="Normal"/>
    <w:next w:val="Caption"/>
    <w:pPr>
      <w:keepNext/>
      <w:spacing w:before="240" w:after="160"/>
      <w:jc w:val="center"/>
    </w:pPr>
  </w:style>
  <w:style w:type="paragraph" w:customStyle="1" w:styleId="SubtitleCover">
    <w:name w:val="Subtitle Cover"/>
    <w:basedOn w:val="Normal"/>
    <w:next w:val="Normal"/>
    <w:pPr>
      <w:keepNext/>
      <w:tabs>
        <w:tab w:val="right" w:pos="2160"/>
        <w:tab w:val="left" w:pos="2520"/>
      </w:tabs>
      <w:spacing w:before="240" w:after="160"/>
      <w:jc w:val="center"/>
    </w:pPr>
    <w:rPr>
      <w:kern w:val="28"/>
      <w:sz w:val="34"/>
    </w:rPr>
  </w:style>
  <w:style w:type="character" w:customStyle="1" w:styleId="Superscript">
    <w:name w:val="Superscript"/>
    <w:rPr>
      <w:vertAlign w:val="superscript"/>
    </w:rPr>
  </w:style>
  <w:style w:type="paragraph" w:styleId="TableofFigures">
    <w:name w:val="table of figures"/>
    <w:basedOn w:val="Normal"/>
    <w:semiHidden/>
    <w:pPr>
      <w:tabs>
        <w:tab w:val="right" w:leader="dot" w:pos="8640"/>
      </w:tabs>
      <w:ind w:left="720" w:hanging="720"/>
    </w:pPr>
  </w:style>
  <w:style w:type="paragraph" w:customStyle="1" w:styleId="CompanyName">
    <w:name w:val="Company Name"/>
    <w:basedOn w:val="Normal"/>
    <w:pPr>
      <w:pBdr>
        <w:bottom w:val="single" w:sz="24" w:space="1" w:color="auto"/>
      </w:pBdr>
      <w:spacing w:before="240"/>
    </w:pPr>
    <w:rPr>
      <w:b/>
      <w:i/>
      <w:sz w:val="36"/>
    </w:rPr>
  </w:style>
  <w:style w:type="paragraph" w:customStyle="1" w:styleId="Department">
    <w:name w:val="Department"/>
    <w:basedOn w:val="Normal"/>
    <w:rPr>
      <w:i/>
    </w:rPr>
  </w:style>
  <w:style w:type="paragraph" w:customStyle="1" w:styleId="Names">
    <w:name w:val="Names"/>
    <w:basedOn w:val="Normal"/>
    <w:pPr>
      <w:spacing w:after="160"/>
      <w:jc w:val="right"/>
    </w:pPr>
  </w:style>
  <w:style w:type="paragraph" w:customStyle="1" w:styleId="TOCTitle">
    <w:name w:val="TOC Title"/>
    <w:basedOn w:val="TOCBase"/>
    <w:pPr>
      <w:pageBreakBefore/>
      <w:jc w:val="center"/>
    </w:pPr>
    <w:rPr>
      <w:sz w:val="40"/>
    </w:rPr>
  </w:style>
  <w:style w:type="paragraph" w:customStyle="1" w:styleId="Hiddentextbase">
    <w:name w:val="Hidden text base"/>
    <w:basedOn w:val="BodyTextBase"/>
    <w:pPr>
      <w:pBdr>
        <w:top w:val="single" w:sz="6" w:space="1" w:color="800000"/>
        <w:left w:val="single" w:sz="6" w:space="1" w:color="800000"/>
        <w:bottom w:val="single" w:sz="6" w:space="1" w:color="800000"/>
        <w:right w:val="single" w:sz="6" w:space="1" w:color="800000"/>
      </w:pBdr>
    </w:pPr>
    <w:rPr>
      <w:rFonts w:ascii="Arial Narrow" w:hAnsi="Arial Narrow"/>
      <w:i/>
      <w:vanish/>
      <w:color w:val="800000"/>
    </w:rPr>
  </w:style>
  <w:style w:type="paragraph" w:customStyle="1" w:styleId="FSDMSubtitleCover">
    <w:name w:val="FSDM Subtitle Cover"/>
    <w:basedOn w:val="SubtitleCover"/>
    <w:pPr>
      <w:tabs>
        <w:tab w:val="clear" w:pos="2160"/>
        <w:tab w:val="clear" w:pos="2520"/>
        <w:tab w:val="right" w:pos="2880"/>
        <w:tab w:val="left" w:pos="3600"/>
      </w:tabs>
      <w:jc w:val="left"/>
    </w:pPr>
  </w:style>
  <w:style w:type="character" w:customStyle="1" w:styleId="Bold">
    <w:name w:val="Bold"/>
    <w:rPr>
      <w:b/>
    </w:rPr>
  </w:style>
  <w:style w:type="character" w:customStyle="1" w:styleId="BoldUnderline">
    <w:name w:val="Bold Underline"/>
    <w:rPr>
      <w:b/>
      <w:u w:val="single"/>
    </w:rPr>
  </w:style>
  <w:style w:type="character" w:customStyle="1" w:styleId="Underline">
    <w:name w:val="Underline"/>
    <w:rPr>
      <w:u w:val="single"/>
    </w:rPr>
  </w:style>
  <w:style w:type="paragraph" w:customStyle="1" w:styleId="f">
    <w:name w:val="f"/>
    <w:basedOn w:val="Normal"/>
  </w:style>
  <w:style w:type="paragraph" w:customStyle="1" w:styleId="Summittext1">
    <w:name w:val="Summit text 1"/>
    <w:basedOn w:val="Hiddentextbase"/>
    <w:next w:val="BodyText1"/>
  </w:style>
  <w:style w:type="paragraph" w:customStyle="1" w:styleId="Summittext2">
    <w:name w:val="Summit text 2"/>
    <w:basedOn w:val="Hiddentextbase"/>
    <w:next w:val="BodyText2"/>
  </w:style>
  <w:style w:type="paragraph" w:customStyle="1" w:styleId="Summittext3">
    <w:name w:val="Summit text 3"/>
    <w:basedOn w:val="Hiddentextbase"/>
    <w:next w:val="BodyText3"/>
  </w:style>
  <w:style w:type="paragraph" w:customStyle="1" w:styleId="Summittext4">
    <w:name w:val="Summit text 4"/>
    <w:basedOn w:val="Hiddentextbase"/>
    <w:next w:val="BodyText4"/>
    <w:pPr>
      <w:tabs>
        <w:tab w:val="clear" w:pos="720"/>
      </w:tabs>
      <w:ind w:firstLine="360"/>
    </w:pPr>
  </w:style>
  <w:style w:type="paragraph" w:customStyle="1" w:styleId="Summittext5">
    <w:name w:val="Summit text 5"/>
    <w:basedOn w:val="Summittext1"/>
    <w:next w:val="BodyText5"/>
    <w:pPr>
      <w:tabs>
        <w:tab w:val="clear" w:pos="720"/>
        <w:tab w:val="clear" w:pos="1080"/>
      </w:tabs>
      <w:ind w:left="1080"/>
    </w:pPr>
  </w:style>
  <w:style w:type="paragraph" w:customStyle="1" w:styleId="Fidelitytext1">
    <w:name w:val="Fidelity text 1"/>
    <w:basedOn w:val="Summittext1"/>
    <w:next w:val="BodyText1"/>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2">
    <w:name w:val="Fidelity text 2"/>
    <w:basedOn w:val="Summittext2"/>
    <w:next w:val="BodyText2"/>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3">
    <w:name w:val="Fidelity text 3"/>
    <w:basedOn w:val="Summittext3"/>
    <w:next w:val="BodyText3"/>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4">
    <w:name w:val="Fidelity text 4"/>
    <w:basedOn w:val="Summittext4"/>
    <w:next w:val="BodyText4"/>
    <w:pPr>
      <w:pBdr>
        <w:top w:val="double" w:sz="6" w:space="1" w:color="008000"/>
        <w:left w:val="double" w:sz="6" w:space="1" w:color="008000"/>
        <w:bottom w:val="double" w:sz="6" w:space="1" w:color="008000"/>
        <w:right w:val="double" w:sz="6" w:space="1" w:color="008000"/>
      </w:pBdr>
    </w:pPr>
    <w:rPr>
      <w:color w:val="008000"/>
    </w:rPr>
  </w:style>
  <w:style w:type="paragraph" w:customStyle="1" w:styleId="Fidelitytext5">
    <w:name w:val="Fidelity text 5"/>
    <w:basedOn w:val="Summittext5"/>
    <w:next w:val="BodyText5"/>
    <w:pPr>
      <w:pBdr>
        <w:top w:val="double" w:sz="6" w:space="1" w:color="008000"/>
        <w:left w:val="double" w:sz="6" w:space="1" w:color="008000"/>
        <w:bottom w:val="double" w:sz="6" w:space="1" w:color="008000"/>
        <w:right w:val="double" w:sz="6" w:space="1" w:color="008000"/>
      </w:pBdr>
    </w:pPr>
    <w:rPr>
      <w:color w:val="008000"/>
    </w:rPr>
  </w:style>
  <w:style w:type="paragraph" w:customStyle="1" w:styleId="SummitListBullet2">
    <w:name w:val="Summit List Bullet 2"/>
    <w:basedOn w:val="SummitListBullet1"/>
    <w:pPr>
      <w:tabs>
        <w:tab w:val="clear" w:pos="1080"/>
        <w:tab w:val="clear" w:pos="1440"/>
        <w:tab w:val="clear" w:pos="1800"/>
        <w:tab w:val="left" w:pos="1260"/>
        <w:tab w:val="left" w:pos="1620"/>
        <w:tab w:val="left" w:pos="1980"/>
      </w:tabs>
      <w:ind w:firstLine="720"/>
    </w:pPr>
  </w:style>
  <w:style w:type="paragraph" w:customStyle="1" w:styleId="SummitListBullet1">
    <w:name w:val="Summit List Bullet 1"/>
    <w:basedOn w:val="Hiddentextbase"/>
    <w:pPr>
      <w:tabs>
        <w:tab w:val="clear" w:pos="720"/>
      </w:tabs>
      <w:ind w:firstLine="360"/>
    </w:pPr>
  </w:style>
  <w:style w:type="paragraph" w:customStyle="1" w:styleId="FidelityListBullet1">
    <w:name w:val="Fidelity List Bullet 1"/>
    <w:basedOn w:val="SummitListBullet1"/>
    <w:pPr>
      <w:pBdr>
        <w:top w:val="double" w:sz="6" w:space="1" w:color="008000"/>
        <w:left w:val="double" w:sz="6" w:space="1" w:color="008000"/>
        <w:bottom w:val="double" w:sz="6" w:space="1" w:color="008000"/>
        <w:right w:val="double" w:sz="6" w:space="1" w:color="008000"/>
      </w:pBdr>
      <w:ind w:left="900" w:hanging="540"/>
    </w:pPr>
    <w:rPr>
      <w:color w:val="008000"/>
    </w:rPr>
  </w:style>
  <w:style w:type="paragraph" w:customStyle="1" w:styleId="FidelityListBullet2">
    <w:name w:val="Fidelity List Bullet 2"/>
    <w:basedOn w:val="FidelityListBullet1"/>
    <w:pPr>
      <w:tabs>
        <w:tab w:val="clear" w:pos="1080"/>
        <w:tab w:val="clear" w:pos="1440"/>
        <w:tab w:val="clear" w:pos="1800"/>
        <w:tab w:val="left" w:pos="1260"/>
        <w:tab w:val="left" w:pos="1620"/>
      </w:tabs>
      <w:ind w:left="1350"/>
    </w:pPr>
  </w:style>
  <w:style w:type="paragraph" w:customStyle="1" w:styleId="RevisionHistory">
    <w:name w:val="Revision History"/>
    <w:basedOn w:val="Normal"/>
    <w:pPr>
      <w:widowControl w:val="0"/>
    </w:pPr>
    <w:rPr>
      <w:rFonts w:ascii="Arial Narrow" w:hAnsi="Arial Narrow"/>
      <w:b/>
      <w:sz w:val="28"/>
    </w:rPr>
  </w:style>
  <w:style w:type="paragraph" w:customStyle="1" w:styleId="TableColumnHeading">
    <w:name w:val="Table Column Heading"/>
    <w:basedOn w:val="Normal"/>
    <w:pPr>
      <w:widowControl w:val="0"/>
      <w:jc w:val="center"/>
    </w:pPr>
    <w:rPr>
      <w:rFonts w:ascii="Arial Narrow" w:hAnsi="Arial Narrow"/>
      <w:b/>
      <w:i/>
      <w:sz w:val="20"/>
    </w:rPr>
  </w:style>
  <w:style w:type="paragraph" w:customStyle="1" w:styleId="Tabletext">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customStyle="1" w:styleId="PartLabel">
    <w:name w:val="Part Label"/>
    <w:basedOn w:val="HeadingBase"/>
    <w:next w:val="Normal"/>
    <w:pPr>
      <w:spacing w:before="600" w:after="160"/>
      <w:jc w:val="center"/>
    </w:pPr>
    <w:rPr>
      <w:b w:val="0"/>
      <w:sz w:val="24"/>
      <w:u w:val="single"/>
    </w:rPr>
  </w:style>
  <w:style w:type="paragraph" w:customStyle="1" w:styleId="Details">
    <w:name w:val="Details"/>
    <w:basedOn w:val="Normal"/>
    <w:pPr>
      <w:keepNext/>
      <w:ind w:left="2160"/>
    </w:pPr>
  </w:style>
  <w:style w:type="paragraph" w:customStyle="1" w:styleId="Time">
    <w:name w:val="Time"/>
    <w:basedOn w:val="Normal"/>
    <w:pPr>
      <w:keepNext/>
      <w:spacing w:before="120"/>
    </w:pPr>
  </w:style>
  <w:style w:type="paragraph" w:customStyle="1" w:styleId="Details-Last">
    <w:name w:val="Details - Last"/>
    <w:basedOn w:val="Details"/>
    <w:pPr>
      <w:keepNext w:val="0"/>
    </w:pPr>
  </w:style>
  <w:style w:type="paragraph" w:customStyle="1" w:styleId="ContributorHeading">
    <w:name w:val="Contributor Heading"/>
    <w:basedOn w:val="BodyText2"/>
    <w:pPr>
      <w:widowControl w:val="0"/>
      <w:spacing w:after="360"/>
      <w:jc w:val="center"/>
    </w:pPr>
    <w:rPr>
      <w:sz w:val="32"/>
    </w:rPr>
  </w:style>
  <w:style w:type="paragraph" w:customStyle="1" w:styleId="ContributorList">
    <w:name w:val="Contributor List"/>
    <w:basedOn w:val="Normal"/>
    <w:next w:val="RevisionHistory"/>
    <w:pPr>
      <w:spacing w:after="600"/>
      <w:jc w:val="center"/>
    </w:pPr>
  </w:style>
  <w:style w:type="paragraph" w:customStyle="1" w:styleId="Contributors">
    <w:name w:val="Contributors"/>
    <w:basedOn w:val="RevisionHistory"/>
    <w:pPr>
      <w:jc w:val="center"/>
    </w:pPr>
    <w:rPr>
      <w:rFonts w:ascii="Arial" w:hAnsi="Arial"/>
      <w:b w:val="0"/>
      <w:sz w:val="32"/>
    </w:rPr>
  </w:style>
  <w:style w:type="character" w:customStyle="1" w:styleId="Style1">
    <w:name w:val="Style1"/>
    <w:rPr>
      <w:rFonts w:ascii="Times New Roman" w:hAnsi="Times New Roman"/>
      <w:b/>
      <w:position w:val="18"/>
      <w:sz w:val="16"/>
      <w:u w:val="single"/>
    </w:rPr>
  </w:style>
  <w:style w:type="paragraph" w:styleId="TOC9">
    <w:name w:val="toc 9"/>
    <w:basedOn w:val="Normal"/>
    <w:next w:val="Normal"/>
    <w:semiHidden/>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rsid w:val="00E21391"/>
    <w:rPr>
      <w:rFonts w:ascii="Tahoma" w:hAnsi="Tahoma" w:cs="Tahoma"/>
      <w:sz w:val="16"/>
      <w:szCs w:val="16"/>
    </w:rPr>
  </w:style>
  <w:style w:type="paragraph" w:customStyle="1" w:styleId="xmsonormal">
    <w:name w:val="x_msonormal"/>
    <w:basedOn w:val="Normal"/>
    <w:rsid w:val="007500F5"/>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A26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oftstarsystems.com/demo.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J:\FSDCDS\SHARONA\FIDEL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70ECA76-AEB9-4B98-885B-4D356089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FIDELITY</Template>
  <TotalTime>277</TotalTime>
  <Pages>38</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System Prospectus- IE</vt:lpstr>
    </vt:vector>
  </TitlesOfParts>
  <Company>Fidelity Investments</Company>
  <LinksUpToDate>false</LinksUpToDate>
  <CharactersWithSpaces>24590</CharactersWithSpaces>
  <SharedDoc>false</SharedDoc>
  <HLinks>
    <vt:vector size="180" baseType="variant">
      <vt:variant>
        <vt:i4>6750241</vt:i4>
      </vt:variant>
      <vt:variant>
        <vt:i4>177</vt:i4>
      </vt:variant>
      <vt:variant>
        <vt:i4>0</vt:i4>
      </vt:variant>
      <vt:variant>
        <vt:i4>5</vt:i4>
      </vt:variant>
      <vt:variant>
        <vt:lpwstr>http://www.softstarsystems.com/demo.htm</vt:lpwstr>
      </vt:variant>
      <vt:variant>
        <vt:lpwstr/>
      </vt:variant>
      <vt:variant>
        <vt:i4>1703985</vt:i4>
      </vt:variant>
      <vt:variant>
        <vt:i4>170</vt:i4>
      </vt:variant>
      <vt:variant>
        <vt:i4>0</vt:i4>
      </vt:variant>
      <vt:variant>
        <vt:i4>5</vt:i4>
      </vt:variant>
      <vt:variant>
        <vt:lpwstr/>
      </vt:variant>
      <vt:variant>
        <vt:lpwstr>_Toc84202990</vt:lpwstr>
      </vt:variant>
      <vt:variant>
        <vt:i4>1245232</vt:i4>
      </vt:variant>
      <vt:variant>
        <vt:i4>164</vt:i4>
      </vt:variant>
      <vt:variant>
        <vt:i4>0</vt:i4>
      </vt:variant>
      <vt:variant>
        <vt:i4>5</vt:i4>
      </vt:variant>
      <vt:variant>
        <vt:lpwstr/>
      </vt:variant>
      <vt:variant>
        <vt:lpwstr>_Toc84202989</vt:lpwstr>
      </vt:variant>
      <vt:variant>
        <vt:i4>1179696</vt:i4>
      </vt:variant>
      <vt:variant>
        <vt:i4>158</vt:i4>
      </vt:variant>
      <vt:variant>
        <vt:i4>0</vt:i4>
      </vt:variant>
      <vt:variant>
        <vt:i4>5</vt:i4>
      </vt:variant>
      <vt:variant>
        <vt:lpwstr/>
      </vt:variant>
      <vt:variant>
        <vt:lpwstr>_Toc84202988</vt:lpwstr>
      </vt:variant>
      <vt:variant>
        <vt:i4>1900592</vt:i4>
      </vt:variant>
      <vt:variant>
        <vt:i4>152</vt:i4>
      </vt:variant>
      <vt:variant>
        <vt:i4>0</vt:i4>
      </vt:variant>
      <vt:variant>
        <vt:i4>5</vt:i4>
      </vt:variant>
      <vt:variant>
        <vt:lpwstr/>
      </vt:variant>
      <vt:variant>
        <vt:lpwstr>_Toc84202987</vt:lpwstr>
      </vt:variant>
      <vt:variant>
        <vt:i4>1835056</vt:i4>
      </vt:variant>
      <vt:variant>
        <vt:i4>146</vt:i4>
      </vt:variant>
      <vt:variant>
        <vt:i4>0</vt:i4>
      </vt:variant>
      <vt:variant>
        <vt:i4>5</vt:i4>
      </vt:variant>
      <vt:variant>
        <vt:lpwstr/>
      </vt:variant>
      <vt:variant>
        <vt:lpwstr>_Toc84202986</vt:lpwstr>
      </vt:variant>
      <vt:variant>
        <vt:i4>2031664</vt:i4>
      </vt:variant>
      <vt:variant>
        <vt:i4>140</vt:i4>
      </vt:variant>
      <vt:variant>
        <vt:i4>0</vt:i4>
      </vt:variant>
      <vt:variant>
        <vt:i4>5</vt:i4>
      </vt:variant>
      <vt:variant>
        <vt:lpwstr/>
      </vt:variant>
      <vt:variant>
        <vt:lpwstr>_Toc84202985</vt:lpwstr>
      </vt:variant>
      <vt:variant>
        <vt:i4>1966128</vt:i4>
      </vt:variant>
      <vt:variant>
        <vt:i4>134</vt:i4>
      </vt:variant>
      <vt:variant>
        <vt:i4>0</vt:i4>
      </vt:variant>
      <vt:variant>
        <vt:i4>5</vt:i4>
      </vt:variant>
      <vt:variant>
        <vt:lpwstr/>
      </vt:variant>
      <vt:variant>
        <vt:lpwstr>_Toc84202984</vt:lpwstr>
      </vt:variant>
      <vt:variant>
        <vt:i4>1638448</vt:i4>
      </vt:variant>
      <vt:variant>
        <vt:i4>128</vt:i4>
      </vt:variant>
      <vt:variant>
        <vt:i4>0</vt:i4>
      </vt:variant>
      <vt:variant>
        <vt:i4>5</vt:i4>
      </vt:variant>
      <vt:variant>
        <vt:lpwstr/>
      </vt:variant>
      <vt:variant>
        <vt:lpwstr>_Toc84202983</vt:lpwstr>
      </vt:variant>
      <vt:variant>
        <vt:i4>1572912</vt:i4>
      </vt:variant>
      <vt:variant>
        <vt:i4>122</vt:i4>
      </vt:variant>
      <vt:variant>
        <vt:i4>0</vt:i4>
      </vt:variant>
      <vt:variant>
        <vt:i4>5</vt:i4>
      </vt:variant>
      <vt:variant>
        <vt:lpwstr/>
      </vt:variant>
      <vt:variant>
        <vt:lpwstr>_Toc84202982</vt:lpwstr>
      </vt:variant>
      <vt:variant>
        <vt:i4>1769520</vt:i4>
      </vt:variant>
      <vt:variant>
        <vt:i4>116</vt:i4>
      </vt:variant>
      <vt:variant>
        <vt:i4>0</vt:i4>
      </vt:variant>
      <vt:variant>
        <vt:i4>5</vt:i4>
      </vt:variant>
      <vt:variant>
        <vt:lpwstr/>
      </vt:variant>
      <vt:variant>
        <vt:lpwstr>_Toc84202981</vt:lpwstr>
      </vt:variant>
      <vt:variant>
        <vt:i4>1703984</vt:i4>
      </vt:variant>
      <vt:variant>
        <vt:i4>110</vt:i4>
      </vt:variant>
      <vt:variant>
        <vt:i4>0</vt:i4>
      </vt:variant>
      <vt:variant>
        <vt:i4>5</vt:i4>
      </vt:variant>
      <vt:variant>
        <vt:lpwstr/>
      </vt:variant>
      <vt:variant>
        <vt:lpwstr>_Toc84202980</vt:lpwstr>
      </vt:variant>
      <vt:variant>
        <vt:i4>1245247</vt:i4>
      </vt:variant>
      <vt:variant>
        <vt:i4>104</vt:i4>
      </vt:variant>
      <vt:variant>
        <vt:i4>0</vt:i4>
      </vt:variant>
      <vt:variant>
        <vt:i4>5</vt:i4>
      </vt:variant>
      <vt:variant>
        <vt:lpwstr/>
      </vt:variant>
      <vt:variant>
        <vt:lpwstr>_Toc84202979</vt:lpwstr>
      </vt:variant>
      <vt:variant>
        <vt:i4>1179711</vt:i4>
      </vt:variant>
      <vt:variant>
        <vt:i4>98</vt:i4>
      </vt:variant>
      <vt:variant>
        <vt:i4>0</vt:i4>
      </vt:variant>
      <vt:variant>
        <vt:i4>5</vt:i4>
      </vt:variant>
      <vt:variant>
        <vt:lpwstr/>
      </vt:variant>
      <vt:variant>
        <vt:lpwstr>_Toc84202978</vt:lpwstr>
      </vt:variant>
      <vt:variant>
        <vt:i4>1900607</vt:i4>
      </vt:variant>
      <vt:variant>
        <vt:i4>92</vt:i4>
      </vt:variant>
      <vt:variant>
        <vt:i4>0</vt:i4>
      </vt:variant>
      <vt:variant>
        <vt:i4>5</vt:i4>
      </vt:variant>
      <vt:variant>
        <vt:lpwstr/>
      </vt:variant>
      <vt:variant>
        <vt:lpwstr>_Toc84202977</vt:lpwstr>
      </vt:variant>
      <vt:variant>
        <vt:i4>1835071</vt:i4>
      </vt:variant>
      <vt:variant>
        <vt:i4>86</vt:i4>
      </vt:variant>
      <vt:variant>
        <vt:i4>0</vt:i4>
      </vt:variant>
      <vt:variant>
        <vt:i4>5</vt:i4>
      </vt:variant>
      <vt:variant>
        <vt:lpwstr/>
      </vt:variant>
      <vt:variant>
        <vt:lpwstr>_Toc84202976</vt:lpwstr>
      </vt:variant>
      <vt:variant>
        <vt:i4>2031679</vt:i4>
      </vt:variant>
      <vt:variant>
        <vt:i4>80</vt:i4>
      </vt:variant>
      <vt:variant>
        <vt:i4>0</vt:i4>
      </vt:variant>
      <vt:variant>
        <vt:i4>5</vt:i4>
      </vt:variant>
      <vt:variant>
        <vt:lpwstr/>
      </vt:variant>
      <vt:variant>
        <vt:lpwstr>_Toc84202975</vt:lpwstr>
      </vt:variant>
      <vt:variant>
        <vt:i4>1966143</vt:i4>
      </vt:variant>
      <vt:variant>
        <vt:i4>74</vt:i4>
      </vt:variant>
      <vt:variant>
        <vt:i4>0</vt:i4>
      </vt:variant>
      <vt:variant>
        <vt:i4>5</vt:i4>
      </vt:variant>
      <vt:variant>
        <vt:lpwstr/>
      </vt:variant>
      <vt:variant>
        <vt:lpwstr>_Toc84202974</vt:lpwstr>
      </vt:variant>
      <vt:variant>
        <vt:i4>1638463</vt:i4>
      </vt:variant>
      <vt:variant>
        <vt:i4>68</vt:i4>
      </vt:variant>
      <vt:variant>
        <vt:i4>0</vt:i4>
      </vt:variant>
      <vt:variant>
        <vt:i4>5</vt:i4>
      </vt:variant>
      <vt:variant>
        <vt:lpwstr/>
      </vt:variant>
      <vt:variant>
        <vt:lpwstr>_Toc84202973</vt:lpwstr>
      </vt:variant>
      <vt:variant>
        <vt:i4>1572927</vt:i4>
      </vt:variant>
      <vt:variant>
        <vt:i4>62</vt:i4>
      </vt:variant>
      <vt:variant>
        <vt:i4>0</vt:i4>
      </vt:variant>
      <vt:variant>
        <vt:i4>5</vt:i4>
      </vt:variant>
      <vt:variant>
        <vt:lpwstr/>
      </vt:variant>
      <vt:variant>
        <vt:lpwstr>_Toc84202972</vt:lpwstr>
      </vt:variant>
      <vt:variant>
        <vt:i4>1769535</vt:i4>
      </vt:variant>
      <vt:variant>
        <vt:i4>56</vt:i4>
      </vt:variant>
      <vt:variant>
        <vt:i4>0</vt:i4>
      </vt:variant>
      <vt:variant>
        <vt:i4>5</vt:i4>
      </vt:variant>
      <vt:variant>
        <vt:lpwstr/>
      </vt:variant>
      <vt:variant>
        <vt:lpwstr>_Toc84202971</vt:lpwstr>
      </vt:variant>
      <vt:variant>
        <vt:i4>1703999</vt:i4>
      </vt:variant>
      <vt:variant>
        <vt:i4>50</vt:i4>
      </vt:variant>
      <vt:variant>
        <vt:i4>0</vt:i4>
      </vt:variant>
      <vt:variant>
        <vt:i4>5</vt:i4>
      </vt:variant>
      <vt:variant>
        <vt:lpwstr/>
      </vt:variant>
      <vt:variant>
        <vt:lpwstr>_Toc84202970</vt:lpwstr>
      </vt:variant>
      <vt:variant>
        <vt:i4>1245246</vt:i4>
      </vt:variant>
      <vt:variant>
        <vt:i4>44</vt:i4>
      </vt:variant>
      <vt:variant>
        <vt:i4>0</vt:i4>
      </vt:variant>
      <vt:variant>
        <vt:i4>5</vt:i4>
      </vt:variant>
      <vt:variant>
        <vt:lpwstr/>
      </vt:variant>
      <vt:variant>
        <vt:lpwstr>_Toc84202969</vt:lpwstr>
      </vt:variant>
      <vt:variant>
        <vt:i4>1179710</vt:i4>
      </vt:variant>
      <vt:variant>
        <vt:i4>38</vt:i4>
      </vt:variant>
      <vt:variant>
        <vt:i4>0</vt:i4>
      </vt:variant>
      <vt:variant>
        <vt:i4>5</vt:i4>
      </vt:variant>
      <vt:variant>
        <vt:lpwstr/>
      </vt:variant>
      <vt:variant>
        <vt:lpwstr>_Toc84202968</vt:lpwstr>
      </vt:variant>
      <vt:variant>
        <vt:i4>1900606</vt:i4>
      </vt:variant>
      <vt:variant>
        <vt:i4>32</vt:i4>
      </vt:variant>
      <vt:variant>
        <vt:i4>0</vt:i4>
      </vt:variant>
      <vt:variant>
        <vt:i4>5</vt:i4>
      </vt:variant>
      <vt:variant>
        <vt:lpwstr/>
      </vt:variant>
      <vt:variant>
        <vt:lpwstr>_Toc84202967</vt:lpwstr>
      </vt:variant>
      <vt:variant>
        <vt:i4>1835070</vt:i4>
      </vt:variant>
      <vt:variant>
        <vt:i4>26</vt:i4>
      </vt:variant>
      <vt:variant>
        <vt:i4>0</vt:i4>
      </vt:variant>
      <vt:variant>
        <vt:i4>5</vt:i4>
      </vt:variant>
      <vt:variant>
        <vt:lpwstr/>
      </vt:variant>
      <vt:variant>
        <vt:lpwstr>_Toc84202966</vt:lpwstr>
      </vt:variant>
      <vt:variant>
        <vt:i4>2031678</vt:i4>
      </vt:variant>
      <vt:variant>
        <vt:i4>20</vt:i4>
      </vt:variant>
      <vt:variant>
        <vt:i4>0</vt:i4>
      </vt:variant>
      <vt:variant>
        <vt:i4>5</vt:i4>
      </vt:variant>
      <vt:variant>
        <vt:lpwstr/>
      </vt:variant>
      <vt:variant>
        <vt:lpwstr>_Toc84202965</vt:lpwstr>
      </vt:variant>
      <vt:variant>
        <vt:i4>1966142</vt:i4>
      </vt:variant>
      <vt:variant>
        <vt:i4>14</vt:i4>
      </vt:variant>
      <vt:variant>
        <vt:i4>0</vt:i4>
      </vt:variant>
      <vt:variant>
        <vt:i4>5</vt:i4>
      </vt:variant>
      <vt:variant>
        <vt:lpwstr/>
      </vt:variant>
      <vt:variant>
        <vt:lpwstr>_Toc84202964</vt:lpwstr>
      </vt:variant>
      <vt:variant>
        <vt:i4>1638462</vt:i4>
      </vt:variant>
      <vt:variant>
        <vt:i4>8</vt:i4>
      </vt:variant>
      <vt:variant>
        <vt:i4>0</vt:i4>
      </vt:variant>
      <vt:variant>
        <vt:i4>5</vt:i4>
      </vt:variant>
      <vt:variant>
        <vt:lpwstr/>
      </vt:variant>
      <vt:variant>
        <vt:lpwstr>_Toc84202963</vt:lpwstr>
      </vt:variant>
      <vt:variant>
        <vt:i4>1572926</vt:i4>
      </vt:variant>
      <vt:variant>
        <vt:i4>2</vt:i4>
      </vt:variant>
      <vt:variant>
        <vt:i4>0</vt:i4>
      </vt:variant>
      <vt:variant>
        <vt:i4>5</vt:i4>
      </vt:variant>
      <vt:variant>
        <vt:lpwstr/>
      </vt:variant>
      <vt:variant>
        <vt:lpwstr>_Toc84202962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Prospectus- IE</dc:title>
  <dc:subject>Template Version</dc:subject>
  <dc:creator>Sharon L. Annese</dc:creator>
  <cp:keywords>SRA IE version  System Prospectus</cp:keywords>
  <dc:description/>
  <cp:lastModifiedBy>Gia Dao</cp:lastModifiedBy>
  <cp:revision>24</cp:revision>
  <cp:lastPrinted>2003-02-11T21:35:00Z</cp:lastPrinted>
  <dcterms:created xsi:type="dcterms:W3CDTF">2021-10-24T05:04:00Z</dcterms:created>
  <dcterms:modified xsi:type="dcterms:W3CDTF">2021-10-28T17:14:00Z</dcterms:modified>
</cp:coreProperties>
</file>